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r w:rsidR="00103948">
            <w:rPr>
              <w:rFonts w:ascii="Arial" w:hAnsi="Arial"/>
              <w:i/>
              <w:sz w:val="32"/>
              <w:szCs w:val="32"/>
            </w:rPr>
            <w:t>Dr</w:t>
          </w:r>
          <w:r w:rsidR="001C0834">
            <w:rPr>
              <w:rFonts w:ascii="Arial" w:hAnsi="Arial"/>
              <w:i/>
              <w:sz w:val="32"/>
              <w:szCs w:val="32"/>
            </w:rPr>
            <w:t>.</w:t>
          </w:r>
          <w:r w:rsidR="00103948">
            <w:rPr>
              <w:rFonts w:ascii="Arial" w:hAnsi="Arial"/>
              <w:i/>
              <w:sz w:val="32"/>
              <w:szCs w:val="32"/>
            </w:rPr>
            <w:t xml:space="preserve"> </w:t>
          </w:r>
          <w:proofErr w:type="spellStart"/>
          <w:r w:rsidR="00D208B4">
            <w:rPr>
              <w:rFonts w:ascii="Arial" w:hAnsi="Arial"/>
              <w:i/>
              <w:sz w:val="32"/>
              <w:szCs w:val="32"/>
            </w:rPr>
            <w:t>Shaheen</w:t>
          </w:r>
          <w:proofErr w:type="spellEnd"/>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A3662B">
          <w:pPr>
            <w:rPr>
              <w:rFonts w:asciiTheme="majorHAnsi" w:eastAsiaTheme="majorEastAsia" w:hAnsiTheme="majorHAnsi" w:cstheme="majorBidi"/>
              <w:sz w:val="40"/>
              <w:szCs w:val="40"/>
            </w:rPr>
          </w:pPr>
        </w:p>
      </w:sdtContent>
    </w:sdt>
    <w:p w14:paraId="25CEC76D" w14:textId="0CEB4D93" w:rsidR="00E81978" w:rsidRPr="009303AA" w:rsidRDefault="00A3662B"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02107ACE" w:rsidR="00DA2609" w:rsidRDefault="00DA2609" w:rsidP="00D379E6">
      <w:pPr>
        <w:pStyle w:val="Title2"/>
        <w:numPr>
          <w:ilvl w:val="1"/>
          <w:numId w:val="17"/>
        </w:numPr>
        <w:jc w:val="left"/>
      </w:pPr>
      <w:r>
        <w:t>Brief Description</w:t>
      </w:r>
    </w:p>
    <w:p w14:paraId="4D43D134" w14:textId="4488819C" w:rsidR="00DA2609" w:rsidRDefault="00DA2609" w:rsidP="00D379E6">
      <w:pPr>
        <w:pStyle w:val="Title2"/>
        <w:numPr>
          <w:ilvl w:val="1"/>
          <w:numId w:val="17"/>
        </w:numPr>
        <w:jc w:val="left"/>
      </w:pPr>
      <w:r>
        <w:t>Aims and Objectives</w:t>
      </w:r>
    </w:p>
    <w:p w14:paraId="43E10E25" w14:textId="382DE3AC" w:rsidR="00DA2609" w:rsidRDefault="00DA2609" w:rsidP="00D379E6">
      <w:pPr>
        <w:pStyle w:val="Title2"/>
        <w:numPr>
          <w:ilvl w:val="1"/>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3B5290DD" w:rsidR="003174D0" w:rsidRDefault="003174D0" w:rsidP="003174D0">
      <w:pPr>
        <w:pStyle w:val="Title2"/>
        <w:numPr>
          <w:ilvl w:val="0"/>
          <w:numId w:val="17"/>
        </w:numPr>
        <w:jc w:val="left"/>
      </w:pPr>
      <w:r>
        <w:t>Implementation</w:t>
      </w:r>
    </w:p>
    <w:p w14:paraId="698C4EDE" w14:textId="3D299918" w:rsidR="00353598" w:rsidRDefault="00353598" w:rsidP="00353598">
      <w:pPr>
        <w:pStyle w:val="Title2"/>
        <w:numPr>
          <w:ilvl w:val="1"/>
          <w:numId w:val="17"/>
        </w:numPr>
        <w:jc w:val="left"/>
      </w:pPr>
      <w:r>
        <w:t>Unity</w:t>
      </w:r>
    </w:p>
    <w:p w14:paraId="7FE2F4E6" w14:textId="4D488F08" w:rsidR="00353598" w:rsidRDefault="00353598" w:rsidP="00353598">
      <w:pPr>
        <w:pStyle w:val="Title2"/>
        <w:numPr>
          <w:ilvl w:val="1"/>
          <w:numId w:val="17"/>
        </w:numPr>
        <w:jc w:val="left"/>
      </w:pPr>
      <w:r>
        <w:t>Python</w:t>
      </w:r>
    </w:p>
    <w:p w14:paraId="4D7C7810" w14:textId="32163E91" w:rsidR="003174D0" w:rsidRDefault="003174D0" w:rsidP="003174D0">
      <w:pPr>
        <w:pStyle w:val="Title2"/>
        <w:numPr>
          <w:ilvl w:val="0"/>
          <w:numId w:val="17"/>
        </w:numPr>
        <w:jc w:val="left"/>
      </w:pPr>
      <w:r>
        <w:t>Results</w:t>
      </w:r>
    </w:p>
    <w:p w14:paraId="1A6B156C" w14:textId="55522716" w:rsidR="00467BF8" w:rsidRDefault="00467BF8" w:rsidP="00467BF8">
      <w:pPr>
        <w:pStyle w:val="Title2"/>
        <w:numPr>
          <w:ilvl w:val="1"/>
          <w:numId w:val="17"/>
        </w:numPr>
        <w:jc w:val="left"/>
      </w:pPr>
      <w:r>
        <w:t>Observations of the simulation</w:t>
      </w:r>
    </w:p>
    <w:p w14:paraId="4BB25673" w14:textId="6213A808" w:rsidR="00467BF8" w:rsidRDefault="00467BF8" w:rsidP="00467BF8">
      <w:pPr>
        <w:pStyle w:val="Title2"/>
        <w:numPr>
          <w:ilvl w:val="1"/>
          <w:numId w:val="17"/>
        </w:numPr>
        <w:jc w:val="left"/>
      </w:pPr>
      <w:r>
        <w:t>Comparisons to the real world</w:t>
      </w:r>
    </w:p>
    <w:p w14:paraId="7E51D27E" w14:textId="55427EDA" w:rsidR="00F90CFC" w:rsidRDefault="003174D0" w:rsidP="00F90CFC">
      <w:pPr>
        <w:pStyle w:val="Title2"/>
        <w:numPr>
          <w:ilvl w:val="0"/>
          <w:numId w:val="17"/>
        </w:numPr>
        <w:jc w:val="left"/>
      </w:pPr>
      <w:r>
        <w:t>Conclusion and Further Work</w:t>
      </w:r>
    </w:p>
    <w:p w14:paraId="7AD61C1A" w14:textId="5257D9C6" w:rsidR="00F90CFC" w:rsidRDefault="00D921E4" w:rsidP="00F90CFC">
      <w:pPr>
        <w:pStyle w:val="Title2"/>
        <w:numPr>
          <w:ilvl w:val="0"/>
          <w:numId w:val="17"/>
        </w:numPr>
        <w:jc w:val="left"/>
      </w:pPr>
      <w:r>
        <w:t>References</w:t>
      </w:r>
    </w:p>
    <w:p w14:paraId="0F4A5AC6" w14:textId="77777777" w:rsidR="00467BF8" w:rsidRDefault="00467BF8" w:rsidP="00467BF8">
      <w:pPr>
        <w:pStyle w:val="Title2"/>
        <w:ind w:left="360"/>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5A5826CF" w:rsidR="00CE464C" w:rsidRDefault="00CE464C" w:rsidP="00495BC0">
      <w:pPr>
        <w:pStyle w:val="Title2"/>
        <w:jc w:val="left"/>
        <w:rPr>
          <w:sz w:val="32"/>
          <w:szCs w:val="32"/>
          <w:u w:val="single"/>
        </w:rPr>
      </w:pPr>
      <w:r>
        <w:rPr>
          <w:u w:val="single"/>
        </w:rPr>
        <w:t>1.1 Brief Description</w:t>
      </w:r>
    </w:p>
    <w:p w14:paraId="78451406" w14:textId="06164AE2" w:rsidR="0090437C" w:rsidRDefault="0090437C" w:rsidP="0090437C">
      <w:pPr>
        <w:pStyle w:val="Title2"/>
        <w:spacing w:before="100" w:beforeAutospacing="1" w:after="100" w:afterAutospacing="1"/>
        <w:jc w:val="left"/>
        <w:rPr>
          <w:sz w:val="22"/>
          <w:szCs w:val="22"/>
        </w:rPr>
      </w:pPr>
      <w:r>
        <w:rPr>
          <w:sz w:val="22"/>
          <w:szCs w:val="22"/>
        </w:rPr>
        <w:t xml:space="preserve">Choosing this project was relatively easy for me, cars are a big passion of </w:t>
      </w:r>
      <w:r w:rsidR="004C5300">
        <w:rPr>
          <w:sz w:val="22"/>
          <w:szCs w:val="22"/>
        </w:rPr>
        <w:t>mine,</w:t>
      </w:r>
      <w:r>
        <w:rPr>
          <w:sz w:val="22"/>
          <w:szCs w:val="22"/>
        </w:rPr>
        <w:t xml:space="preserve"> and the area of self-driving and autonomous cars has exploded in popularity in the recent years, with the likes of Tesla and their own Autopilot system in their vehicles.</w:t>
      </w:r>
      <w:r w:rsidR="00CD29A2">
        <w:rPr>
          <w:sz w:val="22"/>
          <w:szCs w:val="22"/>
        </w:rPr>
        <w:t xml:space="preserve"> </w:t>
      </w:r>
    </w:p>
    <w:p w14:paraId="779D5EB6" w14:textId="71F68D32"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The project itself will be a simulation of an autonomous car using Unity to host the simulated environment, track and car itself, then, Python will be used to program the Artificial Intelligence used to control the cars actions thanks to its useful libraries and lots of support around the language for A.I..</w:t>
      </w:r>
      <w:r w:rsidR="006E7DF6">
        <w:rPr>
          <w:sz w:val="22"/>
          <w:szCs w:val="22"/>
        </w:rPr>
        <w:t xml:space="preserve"> </w:t>
      </w:r>
    </w:p>
    <w:p w14:paraId="1A93BB0A" w14:textId="68DDF21F" w:rsidR="006E7DF6" w:rsidRDefault="006E7DF6" w:rsidP="00B8515B">
      <w:pPr>
        <w:pStyle w:val="Title2"/>
        <w:spacing w:before="100" w:beforeAutospacing="1" w:after="100" w:afterAutospacing="1"/>
        <w:jc w:val="left"/>
        <w:rPr>
          <w:sz w:val="22"/>
          <w:szCs w:val="22"/>
        </w:rPr>
      </w:pPr>
      <w:r>
        <w:rPr>
          <w:sz w:val="22"/>
          <w:szCs w:val="22"/>
        </w:rPr>
        <w:t>Using this combination plays both to my strengths of my knowledge of Python already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2703663E"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explore some Machine Learning and A.I. techniques that truly interest me, allowing me to develop a deep understanding of such techniques so that I will be able to apply them to many other fields. On top of exploring the new aspects of A.I. that I have not previously been exposed to, I will also be able to </w:t>
      </w:r>
      <w:r w:rsidR="006F670A">
        <w:rPr>
          <w:sz w:val="22"/>
          <w:szCs w:val="22"/>
        </w:rPr>
        <w:t>collect</w:t>
      </w:r>
      <w:r>
        <w:rPr>
          <w:sz w:val="22"/>
          <w:szCs w:val="22"/>
        </w:rPr>
        <w:t xml:space="preserve"> some knowledge from previous University modules into this one task proving that I can apply what was previously taught to a new situation.</w:t>
      </w:r>
    </w:p>
    <w:p w14:paraId="4876251A" w14:textId="72236B94" w:rsidR="00AD6271" w:rsidRDefault="00AD6271" w:rsidP="00B8515B">
      <w:pPr>
        <w:pStyle w:val="Title2"/>
        <w:spacing w:before="100" w:beforeAutospacing="1" w:after="100" w:afterAutospacing="1"/>
        <w:jc w:val="left"/>
        <w:rPr>
          <w:sz w:val="22"/>
          <w:szCs w:val="22"/>
        </w:rPr>
      </w:pPr>
      <w:r>
        <w:rPr>
          <w:sz w:val="22"/>
          <w:szCs w:val="22"/>
        </w:rPr>
        <w:t xml:space="preserve">For the track that the car will have to navigate, I will be taking a real </w:t>
      </w:r>
      <w:r w:rsidR="005A4A08">
        <w:rPr>
          <w:sz w:val="22"/>
          <w:szCs w:val="22"/>
        </w:rPr>
        <w:t>racetrack</w:t>
      </w:r>
      <w:r>
        <w:rPr>
          <w:sz w:val="22"/>
          <w:szCs w:val="22"/>
        </w:rPr>
        <w:t xml:space="preserve"> found in northern England called Cadwell Park, this way, I can ensure a wide variety of corner types, angle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the car, and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75FE6ADE" w:rsidR="00DE48B0" w:rsidRDefault="00DE48B0" w:rsidP="00B8515B">
      <w:pPr>
        <w:pStyle w:val="Title2"/>
        <w:spacing w:before="100" w:beforeAutospacing="1" w:after="100" w:afterAutospacing="1"/>
        <w:jc w:val="left"/>
        <w:rPr>
          <w:sz w:val="22"/>
          <w:szCs w:val="22"/>
        </w:rPr>
      </w:pPr>
      <w:r>
        <w:rPr>
          <w:sz w:val="22"/>
          <w:szCs w:val="22"/>
        </w:rPr>
        <w:t>My main task for this project is to create a successful autonomous vehicle that can navigate a predefined track successfully avoiding any collisions with the track itself (</w:t>
      </w:r>
      <w:r w:rsidR="00F40CB7">
        <w:rPr>
          <w:sz w:val="22"/>
          <w:szCs w:val="22"/>
        </w:rPr>
        <w:t>i.e.,</w:t>
      </w:r>
      <w:r>
        <w:rPr>
          <w:sz w:val="22"/>
          <w:szCs w:val="22"/>
        </w:rPr>
        <w:t xml:space="preserve"> without hitting any walls).</w:t>
      </w:r>
      <w:r w:rsidR="006F670A">
        <w:rPr>
          <w:sz w:val="22"/>
          <w:szCs w:val="22"/>
        </w:rPr>
        <w:t xml:space="preserve"> Building on from this base task, I want to try and create a car that is able to navigate the course at speed, meaning that the vehicle is able to learn to accelerate and decelerate (or brake) for corners and straights, rather than the car just maintaining one constant slow speed to travel around the track.</w:t>
      </w:r>
    </w:p>
    <w:p w14:paraId="4C29B2B9" w14:textId="39DA6133" w:rsidR="00C419AC" w:rsidRDefault="00572DF6" w:rsidP="00B8515B">
      <w:pPr>
        <w:pStyle w:val="Title2"/>
        <w:spacing w:before="100" w:beforeAutospacing="1" w:after="100" w:afterAutospacing="1"/>
        <w:jc w:val="left"/>
        <w:rPr>
          <w:sz w:val="22"/>
          <w:szCs w:val="22"/>
        </w:rPr>
      </w:pPr>
      <w:r>
        <w:rPr>
          <w:sz w:val="22"/>
          <w:szCs w:val="22"/>
        </w:rPr>
        <w:lastRenderedPageBreak/>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942F1B">
        <w:rPr>
          <w:sz w:val="22"/>
          <w:szCs w:val="22"/>
        </w:rPr>
        <w:t>Alternatively,</w:t>
      </w:r>
      <w:r w:rsidR="00C419AC">
        <w:rPr>
          <w:sz w:val="22"/>
          <w:szCs w:val="22"/>
        </w:rPr>
        <w:t xml:space="preserve"> these projects use</w:t>
      </w:r>
      <w:r w:rsidR="00EB7F12">
        <w:rPr>
          <w:sz w:val="22"/>
          <w:szCs w:val="22"/>
        </w:rPr>
        <w:t>d</w:t>
      </w:r>
      <w:r w:rsidR="00C419AC">
        <w:rPr>
          <w:sz w:val="22"/>
          <w:szCs w:val="22"/>
        </w:rPr>
        <w:t xml:space="preserve"> a slightly different case which is navigating around in a traffic light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My project differs in the aspect that I want to achieve a more advanced car that as mentioned, is able to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1E547E3B" w14:textId="7C77F702" w:rsidR="00107F58" w:rsidRDefault="00107F58" w:rsidP="00B8515B">
      <w:pPr>
        <w:pStyle w:val="Title2"/>
        <w:spacing w:before="100" w:beforeAutospacing="1" w:after="100" w:afterAutospacing="1"/>
        <w:jc w:val="left"/>
        <w:rPr>
          <w:sz w:val="22"/>
          <w:szCs w:val="22"/>
        </w:rPr>
      </w:pPr>
      <w:r>
        <w:rPr>
          <w:sz w:val="22"/>
          <w:szCs w:val="22"/>
        </w:rPr>
        <w:t xml:space="preserve">In a </w:t>
      </w:r>
      <w:r w:rsidR="008F378F">
        <w:rPr>
          <w:sz w:val="22"/>
          <w:szCs w:val="22"/>
        </w:rPr>
        <w:t xml:space="preserve">simplified </w:t>
      </w:r>
      <w:r>
        <w:rPr>
          <w:sz w:val="22"/>
          <w:szCs w:val="22"/>
        </w:rPr>
        <w:t>bullet point list, the progress and objectives will be as follows, from the most basic and beginning of the project, to implementing the A.I. into the car:</w:t>
      </w:r>
    </w:p>
    <w:p w14:paraId="00FBFE0E" w14:textId="64521D25"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3D model of Cadwell Park</w:t>
      </w:r>
    </w:p>
    <w:p w14:paraId="0811A385" w14:textId="67D48C02"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600C0E7A" w14:textId="0672A898"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the car controller</w:t>
      </w:r>
    </w:p>
    <w:p w14:paraId="77BA75E1" w14:textId="3B872853"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all of the event handling within Unity (for collisions, resetting the car and maintain knowledge of the current world state)</w:t>
      </w:r>
    </w:p>
    <w:p w14:paraId="4B22DD01" w14:textId="5CE57F57" w:rsidR="00107F58" w:rsidRDefault="000827E2" w:rsidP="00107F58">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6B53259D" w14:textId="130C1014" w:rsidR="000827E2" w:rsidRDefault="000827E2" w:rsidP="00107F58">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50D18D61" w14:textId="45CE909B" w:rsidR="000827E2" w:rsidRDefault="000827E2" w:rsidP="00107F58">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208E64D3" w14:textId="37ECD274" w:rsidR="000827E2" w:rsidRDefault="000827E2" w:rsidP="00107F58">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1352847C" w14:textId="6F75B778" w:rsidR="000827E2" w:rsidRDefault="000827E2" w:rsidP="00107F58">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120C76CD" w14:textId="629E2D2A" w:rsidR="000827E2" w:rsidRDefault="000827E2" w:rsidP="00107F58">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9D07DA1" w14:textId="77777777" w:rsidR="00ED1019" w:rsidRDefault="00BF5A8D" w:rsidP="00ED1019">
      <w:pPr>
        <w:pStyle w:val="Title2"/>
        <w:spacing w:before="100" w:beforeAutospacing="1" w:after="100" w:afterAutospacing="1"/>
        <w:jc w:val="left"/>
        <w:rPr>
          <w:sz w:val="22"/>
          <w:szCs w:val="22"/>
        </w:rPr>
      </w:pPr>
      <w:r>
        <w:rPr>
          <w:sz w:val="22"/>
          <w:szCs w:val="22"/>
        </w:rPr>
        <w:t xml:space="preserve">All in all, I will be developing an autonomous car simulation using the latest methods in Artificial Intelligence such </w:t>
      </w:r>
      <w:r w:rsidR="007C04CF">
        <w:rPr>
          <w:sz w:val="22"/>
          <w:szCs w:val="22"/>
        </w:rPr>
        <w:t xml:space="preserve">as Deep Neural Networks (Deep Learning) and </w:t>
      </w:r>
      <w:r>
        <w:rPr>
          <w:sz w:val="22"/>
          <w:szCs w:val="22"/>
        </w:rPr>
        <w:t>Genetic Algorithm</w:t>
      </w:r>
      <w:r w:rsidR="007C04CF">
        <w:rPr>
          <w:sz w:val="22"/>
          <w:szCs w:val="22"/>
        </w:rPr>
        <w:t>s</w:t>
      </w:r>
      <w:r>
        <w:rPr>
          <w:sz w:val="22"/>
          <w:szCs w:val="22"/>
        </w:rPr>
        <w:t xml:space="preserve"> to help evolve the car into a safe, effective and fast autonomous vehicle which then will be comparable to a nearly identical real-world scenario to find the strengths</w:t>
      </w:r>
      <w:r w:rsidR="00044CBD">
        <w:rPr>
          <w:sz w:val="22"/>
          <w:szCs w:val="22"/>
        </w:rPr>
        <w:t>,</w:t>
      </w:r>
      <w:r>
        <w:rPr>
          <w:sz w:val="22"/>
          <w:szCs w:val="22"/>
        </w:rPr>
        <w:t xml:space="preserve"> weaknesses and improvements needed </w:t>
      </w:r>
      <w:r w:rsidR="00044CBD">
        <w:rPr>
          <w:sz w:val="22"/>
          <w:szCs w:val="22"/>
        </w:rPr>
        <w:t>for</w:t>
      </w:r>
      <w:r>
        <w:rPr>
          <w:sz w:val="22"/>
          <w:szCs w:val="22"/>
        </w:rPr>
        <w:t xml:space="preserve"> this A.I. system.</w:t>
      </w:r>
      <w:r w:rsidR="00B53527">
        <w:rPr>
          <w:sz w:val="22"/>
          <w:szCs w:val="22"/>
        </w:rPr>
        <w:t xml:space="preserve"> </w:t>
      </w:r>
    </w:p>
    <w:p w14:paraId="4E8EFA09" w14:textId="77777777" w:rsidR="00D4237E" w:rsidRDefault="00D4237E" w:rsidP="00ED1019">
      <w:pPr>
        <w:pStyle w:val="Title2"/>
        <w:spacing w:before="100" w:beforeAutospacing="1" w:after="100" w:afterAutospacing="1"/>
        <w:jc w:val="left"/>
        <w:rPr>
          <w:sz w:val="32"/>
          <w:szCs w:val="32"/>
          <w:u w:val="single"/>
        </w:rPr>
      </w:pPr>
    </w:p>
    <w:p w14:paraId="51180CE2" w14:textId="77777777" w:rsidR="00D4237E" w:rsidRDefault="00D4237E" w:rsidP="00ED1019">
      <w:pPr>
        <w:pStyle w:val="Title2"/>
        <w:spacing w:before="100" w:beforeAutospacing="1" w:after="100" w:afterAutospacing="1"/>
        <w:jc w:val="left"/>
        <w:rPr>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lastRenderedPageBreak/>
        <w:t xml:space="preserve">Section 2: </w:t>
      </w:r>
      <w:r w:rsidR="008E38D1">
        <w:rPr>
          <w:sz w:val="32"/>
          <w:szCs w:val="32"/>
          <w:u w:val="single"/>
        </w:rPr>
        <w:t>Literature Review</w:t>
      </w:r>
    </w:p>
    <w:p w14:paraId="22B7A9FF" w14:textId="4C405C55" w:rsidR="00B7670C" w:rsidRDefault="00B7670C" w:rsidP="00ED1019">
      <w:pPr>
        <w:pStyle w:val="Title2"/>
        <w:spacing w:before="100" w:beforeAutospacing="1" w:after="100" w:afterAutospacing="1"/>
        <w:jc w:val="left"/>
        <w:rPr>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all of my findings and how they can be applied to this area of Artificial Intelligence.</w:t>
      </w: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3939FA24"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actually labeled/categorized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799A0464" w:rsidR="00BA6FD3" w:rsidRDefault="00BA6FD3" w:rsidP="00ED1019">
      <w:pPr>
        <w:pStyle w:val="Title2"/>
        <w:spacing w:before="100" w:beforeAutospacing="1" w:after="100" w:afterAutospacing="1"/>
        <w:jc w:val="left"/>
        <w:rPr>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similar to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2DE45CD5" w14:textId="44C055B1" w:rsidR="004D34CC" w:rsidRDefault="001962E2" w:rsidP="00ED1019">
      <w:pPr>
        <w:pStyle w:val="Title2"/>
        <w:spacing w:before="100" w:beforeAutospacing="1" w:after="100" w:afterAutospacing="1"/>
        <w:jc w:val="left"/>
        <w:rPr>
          <w:sz w:val="22"/>
          <w:szCs w:val="22"/>
        </w:rPr>
      </w:pPr>
      <w:r>
        <w:rPr>
          <w:sz w:val="22"/>
          <w:szCs w:val="22"/>
        </w:rPr>
        <w:t xml:space="preserve">Therefore, supervised learning with the aid of a CNN is a potential combination of techniques to allow a car to know where to drive and recognize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lastRenderedPageBreak/>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4B3E8F46"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067190">
        <w:rPr>
          <w:sz w:val="22"/>
          <w:szCs w:val="22"/>
        </w:rPr>
        <w:t>unlabeled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3D1E69E"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and is used to find patterns throughout a large set of unlabeled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 xml:space="preserve">which upon initialization are randomly placed within the data space then used to calculate the Euclidian distance to all other points with these points then assigned to the cluster centroid closest to them. After this, the centroid is recalculated to be the </w:t>
      </w:r>
      <w:proofErr w:type="spellStart"/>
      <w:r w:rsidR="00E248DC">
        <w:rPr>
          <w:sz w:val="22"/>
          <w:szCs w:val="22"/>
        </w:rPr>
        <w:t>centre</w:t>
      </w:r>
      <w:proofErr w:type="spellEnd"/>
      <w:r w:rsidR="00E248DC">
        <w:rPr>
          <w:sz w:val="22"/>
          <w:szCs w:val="22"/>
        </w:rPr>
        <w:t xml:space="preserv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054CE3CB"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action will be taking,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 and as the name suggests, exploring the space).</w:t>
      </w:r>
    </w:p>
    <w:p w14:paraId="4356C7BC" w14:textId="6D552BC0"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lastRenderedPageBreak/>
        <w:t>As rewards for given actions is certain states are calculated the agent is knowledgeable enough to choose accurately the best option for its current state.</w:t>
      </w:r>
    </w:p>
    <w:p w14:paraId="777C6446" w14:textId="4EEB4DEA"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 xml:space="preserve">A simple example of reinforcement learning in practice is a simple robot trying to find the exit of a maze. Any action the robot takes that moves it closer to the exit gives a reward, and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r w:rsidR="00852C4E">
        <w:rPr>
          <w:rFonts w:cstheme="minorHAnsi"/>
          <w:sz w:val="22"/>
          <w:szCs w:val="22"/>
        </w:rPr>
        <w:t xml:space="preserve">, and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each individual </w:t>
      </w:r>
      <w:r w:rsidR="005237ED">
        <w:rPr>
          <w:sz w:val="22"/>
          <w:szCs w:val="22"/>
        </w:rPr>
        <w:t>which then allows for the reproduction of these best individuals to take place.</w:t>
      </w:r>
    </w:p>
    <w:p w14:paraId="2EB28AD7" w14:textId="792A4E10"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r w:rsidR="006223F5">
        <w:rPr>
          <w:sz w:val="22"/>
          <w:szCs w:val="22"/>
        </w:rPr>
        <w:t>Firstly,</w:t>
      </w:r>
      <w:r w:rsidR="00F84F1E">
        <w:rPr>
          <w:sz w:val="22"/>
          <w:szCs w:val="22"/>
        </w:rPr>
        <w:t xml:space="preserve"> is the method to perform this reproduction, and the second is how to prevent the individuals from becoming too similar too quickly and thus not being able to explore a large enough search space to find acceptable results. </w:t>
      </w:r>
      <w:r w:rsidR="00454D07">
        <w:rPr>
          <w:sz w:val="22"/>
          <w:szCs w:val="22"/>
        </w:rPr>
        <w:t>To 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After this point is chosen the two parents swap portions to mix together their chromosomes creating this child individual in the new population.</w:t>
      </w:r>
    </w:p>
    <w:p w14:paraId="247D2BF1" w14:textId="3A94C1E1" w:rsidR="003649AE" w:rsidRDefault="003649AE" w:rsidP="00ED1019">
      <w:pPr>
        <w:pStyle w:val="Title2"/>
        <w:spacing w:before="100" w:beforeAutospacing="1" w:after="100" w:afterAutospacing="1"/>
        <w:jc w:val="left"/>
        <w:rPr>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EA35BF">
      <w:pPr>
        <w:pStyle w:val="Title2"/>
        <w:spacing w:before="100" w:beforeAutospacing="1" w:after="100" w:afterAutospacing="1"/>
        <w:rPr>
          <w:sz w:val="22"/>
          <w:szCs w:val="22"/>
        </w:rPr>
      </w:pPr>
    </w:p>
    <w:p w14:paraId="0DA6A9CA" w14:textId="170EFB74" w:rsidR="00EA35BF" w:rsidRDefault="00EA35BF" w:rsidP="00EA35BF">
      <w:pPr>
        <w:pStyle w:val="Title2"/>
        <w:spacing w:before="100" w:beforeAutospacing="1" w:after="100" w:afterAutospacing="1"/>
        <w:rPr>
          <w:sz w:val="22"/>
          <w:szCs w:val="22"/>
        </w:rPr>
      </w:pPr>
      <w:r>
        <w:rPr>
          <w:sz w:val="22"/>
          <w:szCs w:val="22"/>
        </w:rPr>
        <w:lastRenderedPageBreak/>
        <w:t>Figure: 1</w:t>
      </w:r>
      <w:r w:rsidR="00BA09C7">
        <w:rPr>
          <w:sz w:val="22"/>
          <w:szCs w:val="22"/>
        </w:rPr>
        <w:t xml:space="preserve"> (Showing uniform crossover)</w:t>
      </w:r>
    </w:p>
    <w:p w14:paraId="253EDB85" w14:textId="2EF13A67" w:rsidR="00BA09C7" w:rsidRDefault="00E86F7A" w:rsidP="00EA35BF">
      <w:pPr>
        <w:pStyle w:val="Title2"/>
        <w:spacing w:before="100" w:beforeAutospacing="1" w:after="100" w:afterAutospacing="1"/>
        <w:rPr>
          <w:sz w:val="22"/>
          <w:szCs w:val="22"/>
        </w:rPr>
      </w:pPr>
      <w:r>
        <w:rPr>
          <w:noProof/>
          <w:sz w:val="22"/>
          <w:szCs w:val="22"/>
        </w:rPr>
        <w:drawing>
          <wp:inline distT="0" distB="0" distL="0" distR="0" wp14:anchorId="775A546F" wp14:editId="7B03FA1A">
            <wp:extent cx="3363405" cy="2130950"/>
            <wp:effectExtent l="0" t="0" r="8890" b="317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9">
                      <a:extLst>
                        <a:ext uri="{28A0092B-C50C-407E-A947-70E740481C1C}">
                          <a14:useLocalDpi xmlns:a14="http://schemas.microsoft.com/office/drawing/2010/main" val="0"/>
                        </a:ext>
                      </a:extLst>
                    </a:blip>
                    <a:srcRect l="21541" t="21391" r="52910" b="46672"/>
                    <a:stretch/>
                  </pic:blipFill>
                  <pic:spPr bwMode="auto">
                    <a:xfrm>
                      <a:off x="0" y="0"/>
                      <a:ext cx="3378305" cy="2140390"/>
                    </a:xfrm>
                    <a:prstGeom prst="rect">
                      <a:avLst/>
                    </a:prstGeom>
                    <a:ln>
                      <a:noFill/>
                    </a:ln>
                    <a:extLst>
                      <a:ext uri="{53640926-AAD7-44D8-BBD7-CCE9431645EC}">
                        <a14:shadowObscured xmlns:a14="http://schemas.microsoft.com/office/drawing/2010/main"/>
                      </a:ext>
                    </a:extLst>
                  </pic:spPr>
                </pic:pic>
              </a:graphicData>
            </a:graphic>
          </wp:inline>
        </w:drawing>
      </w:r>
    </w:p>
    <w:p w14:paraId="33E9BFAC" w14:textId="0506FEA4" w:rsidR="006622C9" w:rsidRDefault="00BA09C7" w:rsidP="00ED1019">
      <w:pPr>
        <w:pStyle w:val="Title2"/>
        <w:spacing w:before="100" w:beforeAutospacing="1" w:after="100" w:afterAutospacing="1"/>
        <w:jc w:val="left"/>
        <w:rPr>
          <w:sz w:val="22"/>
          <w:szCs w:val="22"/>
        </w:rPr>
      </w:pPr>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p>
    <w:p w14:paraId="31B17609" w14:textId="208BF2AE"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2A3F05E8" w:rsidR="00F04584" w:rsidRDefault="005538E3" w:rsidP="00ED1019">
      <w:pPr>
        <w:pStyle w:val="Title2"/>
        <w:spacing w:before="100" w:beforeAutospacing="1" w:after="100" w:afterAutospacing="1"/>
        <w:jc w:val="left"/>
        <w:rPr>
          <w:sz w:val="22"/>
          <w:szCs w:val="22"/>
        </w:rPr>
      </w:pPr>
      <w:r>
        <w:rPr>
          <w:sz w:val="22"/>
          <w:szCs w:val="22"/>
        </w:rPr>
        <w:t>Mutation is used to at random,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5803F0F0" w:rsidR="00F94515" w:rsidRDefault="00F94515" w:rsidP="00ED1019">
      <w:pPr>
        <w:pStyle w:val="Title2"/>
        <w:spacing w:before="100" w:beforeAutospacing="1" w:after="100" w:afterAutospacing="1"/>
        <w:jc w:val="left"/>
        <w:rPr>
          <w:sz w:val="22"/>
          <w:szCs w:val="22"/>
        </w:rPr>
      </w:pPr>
      <w:r>
        <w:rPr>
          <w:sz w:val="22"/>
          <w:szCs w:val="22"/>
        </w:rPr>
        <w:t>For a binary individual, such as Figure 1 and Figure 2, the mutation is as simple as flipping a bit from 1 to 0, or 0 to 1. In more complex examples such as a Neural Network</w:t>
      </w:r>
      <w:r w:rsidR="000A60DD">
        <w:rPr>
          <w:sz w:val="22"/>
          <w:szCs w:val="22"/>
        </w:rPr>
        <w:t xml:space="preserve"> the value can be a replacement of a 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4ABFB936" w:rsidR="00407F3E" w:rsidRDefault="00407F3E" w:rsidP="00407F3E">
      <w:pPr>
        <w:pStyle w:val="Title2"/>
        <w:spacing w:before="100" w:beforeAutospacing="1" w:after="100" w:afterAutospacing="1"/>
        <w:rPr>
          <w:sz w:val="22"/>
          <w:szCs w:val="22"/>
        </w:rPr>
      </w:pPr>
      <w:r>
        <w:rPr>
          <w:sz w:val="22"/>
          <w:szCs w:val="22"/>
        </w:rPr>
        <w:t>Figure: 2 (Showing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r>
        <w:rPr>
          <w:sz w:val="22"/>
          <w:szCs w:val="22"/>
        </w:rPr>
        <w:t>Both of the a</w:t>
      </w:r>
      <w:r w:rsidR="005E3264">
        <w:rPr>
          <w:sz w:val="22"/>
          <w:szCs w:val="22"/>
        </w:rPr>
        <w:t>b</w:t>
      </w:r>
      <w:r>
        <w:rPr>
          <w:sz w:val="22"/>
          <w:szCs w:val="22"/>
        </w:rPr>
        <w:t>o</w:t>
      </w:r>
      <w:r w:rsidR="005E3264">
        <w:rPr>
          <w:sz w:val="22"/>
          <w:szCs w:val="22"/>
        </w:rPr>
        <w:t>v</w:t>
      </w:r>
      <w:r>
        <w:rPr>
          <w:sz w:val="22"/>
          <w:szCs w:val="22"/>
        </w:rPr>
        <w:t>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lastRenderedPageBreak/>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proofErr w:type="spellStart"/>
      <w:r>
        <w:rPr>
          <w:sz w:val="22"/>
          <w:szCs w:val="22"/>
        </w:rPr>
        <w:t>NeuroEvolution</w:t>
      </w:r>
      <w:proofErr w:type="spellEnd"/>
      <w:r>
        <w:rPr>
          <w:sz w:val="22"/>
          <w:szCs w:val="22"/>
        </w:rPr>
        <w:t xml:space="preserve">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2B75B409" w14:textId="2880C88C" w:rsidR="001454A8" w:rsidRDefault="001454A8" w:rsidP="00E05697">
      <w:pPr>
        <w:pStyle w:val="Title2"/>
        <w:spacing w:before="100" w:beforeAutospacing="1" w:after="100" w:afterAutospacing="1"/>
        <w:jc w:val="left"/>
        <w:rPr>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to a lot of A.I. applications and take inspiration from the neurons within the human (or other mammalian) brains. </w:t>
      </w:r>
      <w:r w:rsidR="00D82555">
        <w:rPr>
          <w:sz w:val="22"/>
          <w:szCs w:val="22"/>
        </w:rPr>
        <w:t>This meaning that there are neurons that take input from other neurons and depending on the signal provided, produce some sort of output that is either strong enough to trigger an action or is too weak to do anything, and some other actions is taken.</w:t>
      </w:r>
    </w:p>
    <w:p w14:paraId="72456C2C" w14:textId="26E4BBF5"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50BFE973" w:rsidR="00F2692D" w:rsidRDefault="00D54274" w:rsidP="00E05697">
      <w:pPr>
        <w:pStyle w:val="Title2"/>
        <w:spacing w:before="100" w:beforeAutospacing="1" w:after="100" w:afterAutospacing="1"/>
        <w:jc w:val="left"/>
        <w:rPr>
          <w:sz w:val="22"/>
          <w:szCs w:val="22"/>
        </w:rPr>
      </w:pPr>
      <w:r>
        <w:rPr>
          <w:sz w:val="22"/>
          <w:szCs w:val="22"/>
        </w:rPr>
        <w:t>To digitize this concept of a neuron, the first thing to be done is find a neat way to represent this neuron in a computer system</w:t>
      </w:r>
      <w:r w:rsidR="006111A3">
        <w:rPr>
          <w:sz w:val="22"/>
          <w:szCs w:val="22"/>
        </w:rPr>
        <w:t>. The representation of this neuron consists of the value of the node, and a set of weights and biases associated with each incoming node used to signify the strength of a certain node (or neuron) similarly to how connections in the human brain can be strong and weak.</w:t>
      </w:r>
    </w:p>
    <w:p w14:paraId="2F595C1F" w14:textId="0D23BCAA" w:rsidR="008E678D" w:rsidRPr="00FE0DFC" w:rsidRDefault="008E678D" w:rsidP="00FE0DFC">
      <w:pPr>
        <w:pStyle w:val="Title2"/>
        <w:spacing w:before="100" w:beforeAutospacing="1" w:after="100" w:afterAutospacing="1"/>
        <w:jc w:val="left"/>
        <w:rPr>
          <w:sz w:val="18"/>
          <w:szCs w:val="18"/>
        </w:rPr>
      </w:pPr>
      <w:r>
        <w:rPr>
          <w:noProof/>
          <w:sz w:val="22"/>
          <w:szCs w:val="22"/>
        </w:rPr>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Figure: 3 (Simple Neural Network</w:t>
      </w:r>
      <w:r w:rsidR="00FE0DFC">
        <w:rPr>
          <w:sz w:val="22"/>
          <w:szCs w:val="22"/>
        </w:rPr>
        <w:t xml:space="preserve"> </w:t>
      </w:r>
      <w:r w:rsidR="00FE0DFC" w:rsidRPr="008D18DE">
        <w:rPr>
          <w:sz w:val="18"/>
          <w:szCs w:val="18"/>
        </w:rPr>
        <w:t>(</w:t>
      </w:r>
      <w:proofErr w:type="spellStart"/>
      <w:r w:rsidR="00FE0DFC" w:rsidRPr="008D18DE">
        <w:rPr>
          <w:sz w:val="18"/>
          <w:szCs w:val="18"/>
        </w:rPr>
        <w:t>Visualisation</w:t>
      </w:r>
      <w:proofErr w:type="spellEnd"/>
      <w:r w:rsidR="00FE0DFC" w:rsidRPr="008D18DE">
        <w:rPr>
          <w:sz w:val="18"/>
          <w:szCs w:val="18"/>
        </w:rPr>
        <w:t xml:space="preserve"> created using: </w:t>
      </w:r>
      <w:hyperlink r:id="rId12"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6B6E2498" w:rsidR="008D18DE" w:rsidRDefault="0056155C" w:rsidP="00E05697">
      <w:pPr>
        <w:pStyle w:val="Title2"/>
        <w:spacing w:before="100" w:beforeAutospacing="1" w:after="100" w:afterAutospacing="1"/>
        <w:jc w:val="left"/>
        <w:rPr>
          <w:sz w:val="22"/>
          <w:szCs w:val="22"/>
        </w:rPr>
      </w:pPr>
      <w:r>
        <w:rPr>
          <w:sz w:val="22"/>
          <w:szCs w:val="22"/>
        </w:rPr>
        <w:t xml:space="preserve">In Figure 3 above, an extremely basic NN topology is provided to help aid in visualizing how these weights and biases link the inputs to outputs. Just two inputs, x1 and x2 are connected to </w:t>
      </w:r>
      <w:r w:rsidR="003D023D">
        <w:rPr>
          <w:sz w:val="22"/>
          <w:szCs w:val="22"/>
        </w:rPr>
        <w:t xml:space="preserve">an output node, x3 and both of these connections have a random weight (when initially assigned) w1 and w3 with the </w:t>
      </w:r>
      <w:r w:rsidR="003D023D">
        <w:rPr>
          <w:sz w:val="22"/>
          <w:szCs w:val="22"/>
        </w:rPr>
        <w:lastRenderedPageBreak/>
        <w:t>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A3662B"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D811959" w:rsidR="00DE2306" w:rsidRDefault="00083B14" w:rsidP="00083B14">
      <w:pPr>
        <w:pStyle w:val="Title2"/>
        <w:spacing w:before="100" w:beforeAutospacing="1" w:after="100" w:afterAutospacing="1"/>
        <w:jc w:val="left"/>
        <w:rPr>
          <w:sz w:val="22"/>
          <w:szCs w:val="22"/>
        </w:rPr>
      </w:pPr>
      <w:r>
        <w:rPr>
          <w:sz w:val="22"/>
          <w:szCs w:val="22"/>
        </w:rPr>
        <w:t>This is repeated for all nodes in a given layer, Figure 3 only needs this computed once for the single output, but if there were more outputs</w:t>
      </w:r>
      <w:r w:rsidR="001E4C1D">
        <w:rPr>
          <w:sz w:val="22"/>
          <w:szCs w:val="22"/>
        </w:rPr>
        <w:t>, or this was a hidden layer with multiple nodes the calculation may need to be computed for 3, 4 or n many times for the size of the new layer.</w:t>
      </w:r>
    </w:p>
    <w:p w14:paraId="0CB66F22" w14:textId="2B230FF8" w:rsidR="00F64763" w:rsidRDefault="00755F7F" w:rsidP="00083B14">
      <w:pPr>
        <w:pStyle w:val="Title2"/>
        <w:spacing w:before="100" w:beforeAutospacing="1" w:after="100" w:afterAutospacing="1"/>
        <w:jc w:val="left"/>
        <w:rPr>
          <w:sz w:val="22"/>
          <w:szCs w:val="22"/>
        </w:rPr>
      </w:pPr>
      <w:r>
        <w:rPr>
          <w:sz w:val="22"/>
          <w:szCs w:val="22"/>
        </w:rPr>
        <w:t>Training</w:t>
      </w:r>
      <w:r w:rsidR="00F64763">
        <w:rPr>
          <w:sz w:val="22"/>
          <w:szCs w:val="22"/>
        </w:rPr>
        <w:t xml:space="preserve"> a Neural Network can involve many different techniques, such as some explain</w:t>
      </w:r>
      <w:r>
        <w:rPr>
          <w:sz w:val="22"/>
          <w:szCs w:val="22"/>
        </w:rPr>
        <w:t>ed</w:t>
      </w:r>
      <w:r w:rsidR="00F64763">
        <w:rPr>
          <w:sz w:val="22"/>
          <w:szCs w:val="22"/>
        </w:rPr>
        <w:t xml:space="preserve"> in sections 2.1</w:t>
      </w:r>
      <w:r>
        <w:rPr>
          <w:sz w:val="22"/>
          <w:szCs w:val="22"/>
        </w:rPr>
        <w:t xml:space="preserve">, with the main method being back propagation for a supervised learning technique. </w:t>
      </w:r>
    </w:p>
    <w:p w14:paraId="195BBC6C" w14:textId="1DE79838"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 xml:space="preserve">performed after a forward pass of a given network has been completed and the predicted results </w:t>
      </w:r>
      <w:r w:rsidR="00C17686">
        <w:rPr>
          <w:sz w:val="22"/>
          <w:szCs w:val="22"/>
        </w:rPr>
        <w:t xml:space="preserve">are </w:t>
      </w:r>
      <w:r w:rsidR="00974866">
        <w:rPr>
          <w:sz w:val="22"/>
          <w:szCs w:val="22"/>
        </w:rPr>
        <w:t>compared to the actual results in the training set of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r w:rsidR="00B6108E">
        <w:rPr>
          <w:sz w:val="22"/>
          <w:szCs w:val="22"/>
        </w:rPr>
        <w:t>, and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all of the weights will produce a slightly more accurate prediction since this loss alters them slightly in the correct direction of the learning gradient.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3D44471B" w14:textId="65F77D9D" w:rsidR="00E779CC" w:rsidRDefault="00E779CC" w:rsidP="008674D6">
      <w:pPr>
        <w:pStyle w:val="Title2"/>
        <w:spacing w:before="100" w:beforeAutospacing="1" w:after="100" w:afterAutospacing="1"/>
        <w:rPr>
          <w:sz w:val="22"/>
          <w:szCs w:val="22"/>
        </w:rPr>
      </w:pPr>
      <w:r>
        <w:rPr>
          <w:sz w:val="22"/>
          <w:szCs w:val="22"/>
        </w:rPr>
        <w:lastRenderedPageBreak/>
        <w:t>Figure: 4 (Complex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63112E45"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similar to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 xml:space="preserve">DNNs are architecturally the same as a normal Neural Network however, they have many more hidden layers between the input and output. For example, a normal Neural Network can have 0 or 1 hidden layers, and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all of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720D3CAD" w:rsidR="008879C3" w:rsidRDefault="008879C3" w:rsidP="008879C3">
      <w:pPr>
        <w:pStyle w:val="Title2"/>
        <w:spacing w:before="100" w:beforeAutospacing="1" w:after="100" w:afterAutospacing="1"/>
        <w:rPr>
          <w:sz w:val="22"/>
          <w:szCs w:val="22"/>
        </w:rPr>
      </w:pPr>
      <w:r>
        <w:rPr>
          <w:sz w:val="22"/>
          <w:szCs w:val="22"/>
        </w:rPr>
        <w:t>Figure 5: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w:t>
      </w:r>
      <w:proofErr w:type="spellStart"/>
      <w:r w:rsidR="00613908">
        <w:rPr>
          <w:sz w:val="22"/>
          <w:szCs w:val="22"/>
        </w:rPr>
        <w:t>ResNet</w:t>
      </w:r>
      <w:proofErr w:type="spellEnd"/>
      <w:r w:rsidR="00613908">
        <w:rPr>
          <w:sz w:val="22"/>
          <w:szCs w:val="22"/>
        </w:rPr>
        <w:t xml:space="preserve">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23C67EDE"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This algorithmic technique takes all of the key concepts from the whole of evolutionary learning and applies them, such as the cross-over and mutation functions.</w:t>
      </w:r>
    </w:p>
    <w:p w14:paraId="10FDE0AB" w14:textId="6FE288D4"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s use chromosomes to represent the attributes within a network take some genetic operators to help guide the population of individuals into the correct direction to reach a global optimum [18].</w:t>
      </w:r>
      <w:r w:rsidR="007D065E">
        <w:rPr>
          <w:sz w:val="22"/>
          <w:szCs w:val="22"/>
        </w:rPr>
        <w:t xml:space="preserve"> Parameters are initialized to be a random set, for a Neural Network this would mean initializing a random set of </w:t>
      </w:r>
      <w:r w:rsidR="007D065E">
        <w:rPr>
          <w:sz w:val="22"/>
          <w:szCs w:val="22"/>
        </w:rPr>
        <w:lastRenderedPageBreak/>
        <w:t xml:space="preserve">weights and biases to fit the size of the network that is desired, </w:t>
      </w:r>
      <w:r w:rsidR="00930E53">
        <w:rPr>
          <w:sz w:val="22"/>
          <w:szCs w:val="22"/>
        </w:rPr>
        <w:t>with each of these values being the genes or chromosomes to be used within the GA.</w:t>
      </w:r>
    </w:p>
    <w:p w14:paraId="60A82C04" w14:textId="1616BD25"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accuracy of the output or time taken to perform the task at hand. Next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218FD39A"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different ways to select the parents for the next generation of individuals, each providing a different twist on how they are selected, and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6919FE0C" w:rsidR="00704B48" w:rsidRDefault="00704B48" w:rsidP="00704B48">
      <w:pPr>
        <w:pStyle w:val="Title2"/>
        <w:spacing w:before="100" w:beforeAutospacing="1" w:after="100" w:afterAutospacing="1"/>
        <w:rPr>
          <w:sz w:val="22"/>
          <w:szCs w:val="22"/>
        </w:rPr>
      </w:pPr>
      <w:r>
        <w:rPr>
          <w:sz w:val="22"/>
          <w:szCs w:val="22"/>
        </w:rPr>
        <w:t>Figure 6: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15"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77777777"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sorts then in order of best to worst (best having the highest fitness score, worst the lowest) and then uses these rankings to pick out the induvial to use. For example, the worst may be rank 1, and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 then the probability that an individual is chosen is proportional to its rank within the population so that no one individual will have an 80% or 90% chance of being picked.</w:t>
      </w:r>
    </w:p>
    <w:p w14:paraId="0617AEAE" w14:textId="0A55F35A" w:rsidR="00355F71" w:rsidRDefault="00355F71" w:rsidP="00E05697">
      <w:pPr>
        <w:pStyle w:val="Title2"/>
        <w:spacing w:before="100" w:beforeAutospacing="1" w:after="100" w:afterAutospacing="1"/>
        <w:jc w:val="left"/>
        <w:rPr>
          <w:sz w:val="22"/>
          <w:szCs w:val="22"/>
        </w:rPr>
      </w:pPr>
      <w:r>
        <w:rPr>
          <w:sz w:val="22"/>
          <w:szCs w:val="22"/>
        </w:rPr>
        <w:t>In a pseudo-code format this could look something like:</w:t>
      </w:r>
    </w:p>
    <w:p w14:paraId="04F891EC" w14:textId="7F3ABF3D"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704B48">
        <w:rPr>
          <w:sz w:val="22"/>
          <w:szCs w:val="22"/>
        </w:rPr>
        <w:t>7</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lastRenderedPageBreak/>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49B4891B"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optimization problems [20]. </w:t>
      </w:r>
      <w:r w:rsidR="00410A42">
        <w:rPr>
          <w:sz w:val="22"/>
          <w:szCs w:val="22"/>
        </w:rPr>
        <w:t xml:space="preserve">GAs are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399D7C4C" w14:textId="49FF7470"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t>Section 2.3.</w:t>
      </w:r>
      <w:r w:rsidR="00E47E5E">
        <w:rPr>
          <w:sz w:val="22"/>
          <w:szCs w:val="22"/>
          <w:u w:val="single"/>
        </w:rPr>
        <w:t>2</w:t>
      </w:r>
      <w:r w:rsidRPr="006A4EAA">
        <w:rPr>
          <w:sz w:val="22"/>
          <w:szCs w:val="22"/>
          <w:u w:val="single"/>
        </w:rPr>
        <w:t xml:space="preserve">: Exploring </w:t>
      </w:r>
      <w:proofErr w:type="spellStart"/>
      <w:r w:rsidRPr="006A4EAA">
        <w:rPr>
          <w:sz w:val="22"/>
          <w:szCs w:val="22"/>
          <w:u w:val="single"/>
        </w:rPr>
        <w:t>NeuroEvolution</w:t>
      </w:r>
      <w:proofErr w:type="spellEnd"/>
      <w:r w:rsidRPr="006A4EAA">
        <w:rPr>
          <w:sz w:val="22"/>
          <w:szCs w:val="22"/>
          <w:u w:val="single"/>
        </w:rPr>
        <w:t xml:space="preserve"> of Augmenting Topologies:</w:t>
      </w:r>
    </w:p>
    <w:p w14:paraId="66C0481B" w14:textId="56E87C72" w:rsidR="006A4EAA" w:rsidRDefault="006A4EAA" w:rsidP="00E05697">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7AC68FB2"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These markings ensure that two induvial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p>
    <w:p w14:paraId="2E83A0D8" w14:textId="3DBAEA69"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Speciation is useful because when a new gene is added to the network, this can actually have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3F541D39" w:rsidR="00CE7938" w:rsidRDefault="00CE7938" w:rsidP="00E05697">
      <w:pPr>
        <w:pStyle w:val="Title2"/>
        <w:spacing w:before="100" w:beforeAutospacing="1" w:after="100" w:afterAutospacing="1"/>
        <w:jc w:val="left"/>
        <w:rPr>
          <w:sz w:val="22"/>
          <w:szCs w:val="22"/>
        </w:rPr>
      </w:pPr>
      <w:r>
        <w:rPr>
          <w:sz w:val="22"/>
          <w:szCs w:val="22"/>
        </w:rPr>
        <w:t>In order to produce these different species, the NEAT algorithm has to able to add/create them at some point. This is performed in the same way to normal weight value mutations</w:t>
      </w:r>
      <w:r w:rsidR="001B3682">
        <w:rPr>
          <w:sz w:val="22"/>
          <w:szCs w:val="22"/>
        </w:rPr>
        <w:t xml:space="preserve">, and also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 and why the need for the historical markers and speciation is so integral to NEAT to keep the network improving and exploring as many different avenues as possible.</w:t>
      </w:r>
    </w:p>
    <w:p w14:paraId="18F1F4BE" w14:textId="6D08E2AF"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Figure 8: NEAT adding a new gene (node)</w:t>
      </w:r>
    </w:p>
    <w:p w14:paraId="4B03C7A6" w14:textId="6433E5FF"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Figure 9: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34717F2B"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r w:rsidR="00CA162A">
        <w:rPr>
          <w:sz w:val="22"/>
          <w:szCs w:val="22"/>
        </w:rPr>
        <w:t>, and the more complex forms of the network only come as a result of running the algorithm itself and not a preset network topology like would be designed in a normal Neural Network or the more basic Genetic Algorithm.</w:t>
      </w:r>
    </w:p>
    <w:p w14:paraId="3F8D39FC" w14:textId="08FE4175"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xml:space="preserve">], by treating not each node as chromosome </w:t>
      </w:r>
      <w:r w:rsidR="00EE3B9A">
        <w:rPr>
          <w:sz w:val="22"/>
          <w:szCs w:val="22"/>
        </w:rPr>
        <w:t xml:space="preserve">but each individual layer as its own chromosome. </w:t>
      </w:r>
      <w:r w:rsidR="00E42081">
        <w:rPr>
          <w:sz w:val="22"/>
          <w:szCs w:val="22"/>
        </w:rPr>
        <w:t xml:space="preserve">To translate a </w:t>
      </w:r>
      <w:proofErr w:type="spellStart"/>
      <w:r w:rsidR="00E42081">
        <w:rPr>
          <w:sz w:val="22"/>
          <w:szCs w:val="22"/>
        </w:rPr>
        <w:t>DeepNEAT</w:t>
      </w:r>
      <w:proofErr w:type="spellEnd"/>
      <w:r w:rsidR="00E42081">
        <w:rPr>
          <w:sz w:val="22"/>
          <w:szCs w:val="22"/>
        </w:rPr>
        <w:t xml:space="preserve"> into a normal Deep Neural Network each chromosome in the NEAT algorithm is translated into its respective layer using a set of parameters to do so. A set of hyperparameters are also stored about each chromosome that can then be applied to the entire network,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8F943D4" w:rsidR="004714EB" w:rsidRDefault="008070C5" w:rsidP="00E05697">
      <w:pPr>
        <w:pStyle w:val="Title2"/>
        <w:spacing w:before="100" w:beforeAutospacing="1" w:after="100" w:afterAutospacing="1"/>
        <w:jc w:val="left"/>
        <w:rPr>
          <w:sz w:val="22"/>
          <w:szCs w:val="22"/>
        </w:rPr>
      </w:pPr>
      <w:r>
        <w:rPr>
          <w:sz w:val="22"/>
          <w:szCs w:val="22"/>
        </w:rPr>
        <w:t>Automated vehicles have rapidly grown in popularity among businesses and the public over the past decade</w:t>
      </w:r>
      <w:r w:rsidR="000F52A4">
        <w:rPr>
          <w:sz w:val="22"/>
          <w:szCs w:val="22"/>
        </w:rPr>
        <w:t xml:space="preserve"> thanks to some companies like Tesla commercializing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04C0AB3" w:rsidR="00BC54AE" w:rsidRDefault="00BC54AE" w:rsidP="00BC54AE">
      <w:pPr>
        <w:pStyle w:val="Title2"/>
        <w:spacing w:before="100" w:beforeAutospacing="1" w:after="100" w:afterAutospacing="1"/>
        <w:rPr>
          <w:sz w:val="22"/>
          <w:szCs w:val="22"/>
        </w:rPr>
      </w:pPr>
      <w:r>
        <w:rPr>
          <w:sz w:val="22"/>
          <w:szCs w:val="22"/>
        </w:rPr>
        <w:t>Figure 10: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373EB73"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maneuver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49E2DEC3"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 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r w:rsidR="00EF153F">
        <w:rPr>
          <w:sz w:val="22"/>
          <w:szCs w:val="22"/>
        </w:rPr>
        <w:t xml:space="preserve">Both of these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therefore are able to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performed. </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5348C585" w:rsidR="00372572" w:rsidRDefault="00A518CB" w:rsidP="00E05697">
      <w:pPr>
        <w:pStyle w:val="Title2"/>
        <w:spacing w:before="100" w:beforeAutospacing="1" w:after="100" w:afterAutospacing="1"/>
        <w:jc w:val="left"/>
        <w:rPr>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r w:rsidR="008B020D">
        <w:rPr>
          <w:sz w:val="22"/>
          <w:szCs w:val="22"/>
        </w:rPr>
        <w:t>, and t</w:t>
      </w:r>
      <w:r>
        <w:rPr>
          <w:sz w:val="22"/>
          <w:szCs w:val="22"/>
        </w:rPr>
        <w:t>he extra complexity of a deep network and deep learning caters for this well</w:t>
      </w:r>
      <w:r w:rsidR="008B020D">
        <w:rPr>
          <w:sz w:val="22"/>
          <w:szCs w:val="22"/>
        </w:rPr>
        <w:t xml:space="preserve">. </w:t>
      </w:r>
      <w:r w:rsidR="00AE535A">
        <w:rPr>
          <w:sz w:val="22"/>
          <w:szCs w:val="22"/>
        </w:rPr>
        <w:t xml:space="preserve">The task of controlling a vehicle can be broken down into two main tasks which are lateral vehicle control (i.e.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29CE6D3D" w14:textId="22E3297E" w:rsidR="007A4067" w:rsidRDefault="007A4067" w:rsidP="007A4067">
      <w:pPr>
        <w:pStyle w:val="Title2"/>
        <w:spacing w:before="100" w:beforeAutospacing="1" w:after="100" w:afterAutospacing="1"/>
        <w:rPr>
          <w:sz w:val="22"/>
          <w:szCs w:val="22"/>
        </w:rPr>
      </w:pPr>
      <w:r>
        <w:rPr>
          <w:sz w:val="22"/>
          <w:szCs w:val="22"/>
        </w:rPr>
        <w:t>Figure 11: Simple CNN</w:t>
      </w:r>
    </w:p>
    <w:p w14:paraId="0BEB031C" w14:textId="34DA3466" w:rsidR="00E05697" w:rsidRDefault="006A362C" w:rsidP="00A606A6">
      <w:pPr>
        <w:pStyle w:val="Title2"/>
        <w:spacing w:before="100" w:beforeAutospacing="1" w:after="100" w:afterAutospacing="1"/>
        <w:rPr>
          <w:sz w:val="22"/>
          <w:szCs w:val="22"/>
        </w:rPr>
      </w:pPr>
      <w:r>
        <w:rPr>
          <w:noProof/>
          <w:sz w:val="22"/>
          <w:szCs w:val="22"/>
        </w:rPr>
        <w:drawing>
          <wp:inline distT="0" distB="0" distL="0" distR="0" wp14:anchorId="3B39D16A" wp14:editId="7FE3FC3D">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34635EC9" w14:textId="1895BF00" w:rsidR="00A606A6" w:rsidRDefault="00A606A6" w:rsidP="00A606A6">
      <w:pPr>
        <w:pStyle w:val="Title2"/>
        <w:spacing w:before="100" w:beforeAutospacing="1" w:after="100" w:afterAutospacing="1"/>
        <w:jc w:val="left"/>
        <w:rPr>
          <w:sz w:val="22"/>
          <w:szCs w:val="22"/>
        </w:rPr>
      </w:pPr>
      <w:r>
        <w:rPr>
          <w:sz w:val="22"/>
          <w:szCs w:val="22"/>
        </w:rPr>
        <w:lastRenderedPageBreak/>
        <w:t>This method of learning for a self-driving car usually utilizes the supervised learning method, given that you can have labelled images of pedestrians, the road and other cars fed to the CNN</w:t>
      </w:r>
      <w:r w:rsidR="00831B3A">
        <w:rPr>
          <w:sz w:val="22"/>
          <w:szCs w:val="22"/>
        </w:rPr>
        <w:t xml:space="preserve"> which can then learn to recognize all of these different objects. Using this method even calculations of steering angles can be calculated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7A89F012" w:rsidR="00317DF4" w:rsidRDefault="00037FDE" w:rsidP="00A606A6">
      <w:pPr>
        <w:pStyle w:val="Title2"/>
        <w:spacing w:before="100" w:beforeAutospacing="1" w:after="100" w:afterAutospacing="1"/>
        <w:jc w:val="left"/>
        <w:rPr>
          <w:sz w:val="22"/>
          <w:szCs w:val="22"/>
        </w:rPr>
      </w:pPr>
      <w:r>
        <w:rPr>
          <w:sz w:val="22"/>
          <w:szCs w:val="22"/>
        </w:rPr>
        <w:t xml:space="preserve">CNNs are the one of most popular deep learning method for autonomous with already known CNNs, such as </w:t>
      </w:r>
      <w:proofErr w:type="spellStart"/>
      <w:r>
        <w:rPr>
          <w:sz w:val="22"/>
          <w:szCs w:val="22"/>
        </w:rPr>
        <w:t>GoogLeNet</w:t>
      </w:r>
      <w:proofErr w:type="spellEnd"/>
      <w:r>
        <w:rPr>
          <w:sz w:val="22"/>
          <w:szCs w:val="22"/>
        </w:rPr>
        <w:t xml:space="preserve">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202BE8AF"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w:t>
      </w:r>
      <w:proofErr w:type="spellStart"/>
      <w:r w:rsidR="00F45101">
        <w:rPr>
          <w:sz w:val="22"/>
          <w:szCs w:val="22"/>
        </w:rPr>
        <w:t>NeuroEvolution</w:t>
      </w:r>
      <w:proofErr w:type="spellEnd"/>
      <w:r w:rsidR="00F45101">
        <w:rPr>
          <w:sz w:val="22"/>
          <w:szCs w:val="22"/>
        </w:rPr>
        <w:t>)</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 xml:space="preserve">To create an autonomous vehicle using this method however, real life applications cannot be used during any sort of training phase, </w:t>
      </w:r>
      <w:r w:rsidR="0093376F">
        <w:rPr>
          <w:sz w:val="22"/>
          <w:szCs w:val="22"/>
        </w:rPr>
        <w:t xml:space="preserve">as </w:t>
      </w:r>
      <w:r w:rsidR="00A46E00">
        <w:rPr>
          <w:sz w:val="22"/>
          <w:szCs w:val="22"/>
        </w:rPr>
        <w:t xml:space="preserve">this sort of technique starts of not ‘knowing’ anything, therefore would not be safe to use on real roads, or tracks. Due to this, a simulation is used to first train the </w:t>
      </w:r>
      <w:r w:rsidR="004712ED">
        <w:rPr>
          <w:sz w:val="22"/>
          <w:szCs w:val="22"/>
        </w:rPr>
        <w:t>A.I.</w:t>
      </w:r>
      <w:r w:rsidR="0080139A">
        <w:rPr>
          <w:sz w:val="22"/>
          <w:szCs w:val="22"/>
        </w:rPr>
        <w:t>.</w:t>
      </w:r>
      <w:r w:rsidR="00880CE8">
        <w:rPr>
          <w:sz w:val="22"/>
          <w:szCs w:val="22"/>
        </w:rPr>
        <w:t xml:space="preserve"> </w:t>
      </w:r>
    </w:p>
    <w:p w14:paraId="2C73A11A" w14:textId="43DB4232" w:rsidR="00BD4EC1" w:rsidRDefault="005D3ADA" w:rsidP="002637DD">
      <w:pPr>
        <w:pStyle w:val="Title2"/>
        <w:spacing w:before="100" w:beforeAutospacing="1" w:after="100" w:afterAutospacing="1"/>
        <w:jc w:val="left"/>
        <w:rPr>
          <w:u w:val="single"/>
        </w:rPr>
      </w:pPr>
      <w:r>
        <w:rPr>
          <w:sz w:val="22"/>
          <w:szCs w:val="22"/>
        </w:rPr>
        <w:t>GAs used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used for a range of complexities within the </w:t>
      </w:r>
      <w:r w:rsidR="002637DD">
        <w:rPr>
          <w:sz w:val="22"/>
          <w:szCs w:val="22"/>
        </w:rPr>
        <w:t>self-driving</w:t>
      </w:r>
      <w:r w:rsidR="00B50BB2">
        <w:rPr>
          <w:sz w:val="22"/>
          <w:szCs w:val="22"/>
        </w:rPr>
        <w:t xml:space="preserve"> area, and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preciseness needed for a truly safe real road autonomous car, meaning that it is the best method for creating a baseline to fine tune and increase the robustness from, as an autonomous car created from a GA learns the basics of collision avoidance and car maneuverability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RDefault="0012214D" w:rsidP="00786B74">
      <w:pPr>
        <w:pStyle w:val="Title2"/>
        <w:jc w:val="left"/>
        <w:rPr>
          <w:sz w:val="32"/>
          <w:szCs w:val="32"/>
          <w:u w:val="single"/>
        </w:rPr>
      </w:pPr>
    </w:p>
    <w:p w14:paraId="326397F3" w14:textId="77777777" w:rsidR="005A15C9" w:rsidRDefault="005A15C9" w:rsidP="00786B74">
      <w:pPr>
        <w:pStyle w:val="Title2"/>
        <w:jc w:val="left"/>
        <w:rPr>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lastRenderedPageBreak/>
        <w:t xml:space="preserve">Section 3: </w:t>
      </w:r>
      <w:r w:rsidR="008E38D1">
        <w:rPr>
          <w:sz w:val="32"/>
          <w:szCs w:val="32"/>
          <w:u w:val="single"/>
        </w:rPr>
        <w:t>Methodology used</w:t>
      </w:r>
    </w:p>
    <w:p w14:paraId="48303E60" w14:textId="607CC634"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these two key technical A.I. based components: Deep Neural Networks</w:t>
      </w:r>
      <w:r w:rsidR="0087053F">
        <w:rPr>
          <w:sz w:val="22"/>
          <w:szCs w:val="22"/>
        </w:rPr>
        <w:t xml:space="preserve"> (DNN)</w:t>
      </w:r>
      <w:r w:rsidR="00DB37B7">
        <w:rPr>
          <w:sz w:val="22"/>
          <w:szCs w:val="22"/>
        </w:rPr>
        <w:t>, and a Genetic Algorithm to evolve and train the cars.</w:t>
      </w:r>
    </w:p>
    <w:p w14:paraId="2136F2FE" w14:textId="00C230FF"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1F3724BF" w14:textId="25D1E35C" w:rsidR="00624BC8" w:rsidRDefault="00624BC8" w:rsidP="00624BC8">
      <w:pPr>
        <w:pStyle w:val="Title2"/>
        <w:rPr>
          <w:sz w:val="22"/>
          <w:szCs w:val="22"/>
        </w:rPr>
      </w:pPr>
      <w:r>
        <w:rPr>
          <w:sz w:val="22"/>
          <w:szCs w:val="22"/>
        </w:rPr>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‘loss’ 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4FCBBFA8"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Pr>
          <w:sz w:val="22"/>
          <w:szCs w:val="22"/>
        </w:rPr>
        <w:t xml:space="preserve"> new area of Machine Learning and A.I.</w:t>
      </w:r>
      <w:r w:rsidR="00151DF9">
        <w:rPr>
          <w:sz w:val="22"/>
          <w:szCs w:val="22"/>
        </w:rPr>
        <w:t xml:space="preserve"> to me</w:t>
      </w:r>
      <w:r>
        <w:rPr>
          <w:sz w:val="22"/>
          <w:szCs w:val="22"/>
        </w:rPr>
        <w:t>,</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 xml:space="preserve">were some autonomous </w:t>
      </w:r>
      <w:r w:rsidR="00945532">
        <w:rPr>
          <w:sz w:val="22"/>
          <w:szCs w:val="22"/>
        </w:rPr>
        <w:lastRenderedPageBreak/>
        <w:t xml:space="preserve">vehicle papers that used Evolutionary Learning and Genetic Algorithms to develop their own car simulation, and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 xml:space="preserve">earning, </w:t>
      </w:r>
      <w:r w:rsidR="00DA0AC8">
        <w:rPr>
          <w:sz w:val="22"/>
          <w:szCs w:val="22"/>
        </w:rPr>
        <w:t xml:space="preserve">and/or that supervised learning, using cameras to detect object within a vehicles field of view has already been established as a robust method for creating reliable autonomous vehicles. </w:t>
      </w:r>
    </w:p>
    <w:p w14:paraId="34D89299" w14:textId="3BD9ED8B"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hopes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build upon the knowledge already found for using this technique for this application</w:t>
      </w:r>
      <w:r w:rsidR="001B5B3C">
        <w:rPr>
          <w:sz w:val="22"/>
          <w:szCs w:val="22"/>
        </w:rPr>
        <w:t>.</w:t>
      </w:r>
    </w:p>
    <w:p w14:paraId="327AB7E7" w14:textId="11464831" w:rsidR="00314895" w:rsidRDefault="00314895" w:rsidP="00533EF6">
      <w:pPr>
        <w:pStyle w:val="Title2"/>
        <w:jc w:val="left"/>
        <w:rPr>
          <w:sz w:val="22"/>
          <w:szCs w:val="22"/>
        </w:rPr>
      </w:pPr>
      <w:r>
        <w:rPr>
          <w:sz w:val="22"/>
          <w:szCs w:val="22"/>
        </w:rPr>
        <w:t xml:space="preserve">One more reason for this evolutionary approach, is because there is no data that I can use to train a network off that would match the environment the car will be driving in. Meaning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 own</w:t>
      </w:r>
      <w:r w:rsidR="00F7660A">
        <w:rPr>
          <w:sz w:val="22"/>
          <w:szCs w:val="22"/>
        </w:rPr>
        <w:t xml:space="preserve"> experiences.</w:t>
      </w:r>
    </w:p>
    <w:p w14:paraId="33CEE3F9" w14:textId="77777777" w:rsidR="008D0C7D" w:rsidRDefault="00C4288C" w:rsidP="00533EF6">
      <w:pPr>
        <w:pStyle w:val="Title2"/>
        <w:jc w:val="left"/>
        <w:rPr>
          <w:sz w:val="22"/>
          <w:szCs w:val="22"/>
        </w:rPr>
      </w:pPr>
      <w:r>
        <w:rPr>
          <w:sz w:val="22"/>
          <w:szCs w:val="22"/>
        </w:rPr>
        <w:t>The more basic Genetic Algorithm will be enough for this task when compared to the NEAT evolutionary algorithm, since the network</w:t>
      </w:r>
      <w:r w:rsidR="006F53C4">
        <w:rPr>
          <w:sz w:val="22"/>
          <w:szCs w:val="22"/>
        </w:rPr>
        <w:t>,</w:t>
      </w:r>
      <w:r>
        <w:rPr>
          <w:sz w:val="22"/>
          <w:szCs w:val="22"/>
        </w:rPr>
        <w:t xml:space="preserve"> despite being a DNN, will not need to be immensely complex for this task. Within this GA, I will be using uniform cross-over to create the next generation of cars from the parents, which will start out as just the two best (using elitism) of the current generation to be these parents.</w:t>
      </w:r>
    </w:p>
    <w:p w14:paraId="47B08C2D" w14:textId="77777777" w:rsidR="008D0C7D" w:rsidRDefault="008D0C7D" w:rsidP="00533EF6">
      <w:pPr>
        <w:pStyle w:val="Title2"/>
        <w:jc w:val="left"/>
        <w:rPr>
          <w:sz w:val="22"/>
          <w:szCs w:val="22"/>
        </w:rPr>
      </w:pPr>
      <w:r>
        <w:rPr>
          <w:sz w:val="22"/>
          <w:szCs w:val="22"/>
        </w:rPr>
        <w:t>For the fitness function this algorithm will use to calculate each cars performance will first start out as:</w:t>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337AE979" w:rsidR="001D6490" w:rsidRDefault="001D6490" w:rsidP="001D6490">
      <w:pPr>
        <w:pStyle w:val="Title2"/>
        <w:jc w:val="left"/>
        <w:rPr>
          <w:sz w:val="22"/>
          <w:szCs w:val="22"/>
        </w:rPr>
      </w:pPr>
      <w:r>
        <w:rPr>
          <w:sz w:val="22"/>
          <w:szCs w:val="22"/>
        </w:rPr>
        <w:t xml:space="preserve">Or more commonly known as the average speed. This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77777777" w:rsidR="00170F3C" w:rsidRDefault="00170F3C" w:rsidP="00170F3C">
      <w:pPr>
        <w:pStyle w:val="Title2"/>
        <w:jc w:val="left"/>
        <w:rPr>
          <w:sz w:val="22"/>
          <w:szCs w:val="22"/>
        </w:rPr>
      </w:pPr>
      <w:r>
        <w:rPr>
          <w:sz w:val="22"/>
          <w:szCs w:val="22"/>
        </w:rPr>
        <w:t xml:space="preserve">I will be using Unity3D to host the simulation of the track and vehicle. </w:t>
      </w:r>
    </w:p>
    <w:p w14:paraId="5F1DDFA6" w14:textId="1278D593" w:rsidR="00170F3C" w:rsidRDefault="00170F3C" w:rsidP="00170F3C">
      <w:pPr>
        <w:pStyle w:val="Title2"/>
        <w:jc w:val="left"/>
        <w:rPr>
          <w:sz w:val="22"/>
          <w:szCs w:val="22"/>
        </w:rPr>
      </w:pPr>
      <w:r>
        <w:rPr>
          <w:sz w:val="22"/>
          <w:szCs w:val="22"/>
        </w:rPr>
        <w:t>Unity is a free game development software that allows for easy creation of game like applications, which will be similar to what I will be making with my simulation. It also, due to its popularity, has lots of support online through its own documentation and community support, in terms of posts on forums, and online video tutorials. As I’m not 100% familiar with the language used (C#) this will be very helpful to me, however, I do want to expand my knowledge base of programming languages so using C# is also a bonus for me to learn a new programming paradigm.</w:t>
      </w:r>
    </w:p>
    <w:p w14:paraId="40A6282B" w14:textId="2FDCCC40" w:rsidR="00D140CB" w:rsidRPr="007F3D86" w:rsidRDefault="00D140CB" w:rsidP="00170F3C">
      <w:pPr>
        <w:pStyle w:val="Title2"/>
        <w:jc w:val="left"/>
        <w:rPr>
          <w:sz w:val="22"/>
          <w:szCs w:val="22"/>
        </w:rPr>
      </w:pPr>
      <w:r>
        <w:rPr>
          <w:sz w:val="22"/>
          <w:szCs w:val="22"/>
        </w:rPr>
        <w:lastRenderedPageBreak/>
        <w:t>For the A.I. and GA I will be implementing, I have chosen to create this out of the Unity code space and implement it with Python. The reasoning for this is because</w:t>
      </w:r>
      <w:r w:rsidR="00ED0EE8">
        <w:rPr>
          <w:sz w:val="22"/>
          <w:szCs w:val="22"/>
        </w:rPr>
        <w:t xml:space="preserve"> </w:t>
      </w:r>
      <w:r w:rsidR="00C667AB">
        <w:rPr>
          <w:sz w:val="22"/>
          <w:szCs w:val="22"/>
        </w:rPr>
        <w:t xml:space="preserve">I am already very familiar with this language thanks to multiple modules that have used this language throughout university and with many modules using Python for Artificial Intelligence applications, allowing me to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307280B3" w14:textId="36865706" w:rsidR="008E38D1" w:rsidRDefault="00495BC0" w:rsidP="00DC4538">
      <w:pPr>
        <w:pStyle w:val="Title2"/>
        <w:jc w:val="left"/>
        <w:rPr>
          <w:sz w:val="32"/>
          <w:szCs w:val="32"/>
          <w:u w:val="single"/>
        </w:rPr>
      </w:pPr>
      <w:r>
        <w:rPr>
          <w:sz w:val="32"/>
          <w:szCs w:val="32"/>
          <w:u w:val="single"/>
        </w:rPr>
        <w:t xml:space="preserve">Section 4: </w:t>
      </w:r>
      <w:r w:rsidR="008E38D1">
        <w:rPr>
          <w:sz w:val="32"/>
          <w:szCs w:val="32"/>
          <w:u w:val="single"/>
        </w:rPr>
        <w:t>Implementation</w:t>
      </w:r>
    </w:p>
    <w:p w14:paraId="5AC5534D" w14:textId="5D39F2CB" w:rsidR="007842A0" w:rsidRPr="007842A0" w:rsidRDefault="007842A0" w:rsidP="00DC4538">
      <w:pPr>
        <w:pStyle w:val="Title2"/>
        <w:jc w:val="left"/>
        <w:rPr>
          <w:u w:val="single"/>
        </w:rPr>
      </w:pPr>
      <w:r w:rsidRPr="007842A0">
        <w:rPr>
          <w:u w:val="single"/>
        </w:rPr>
        <w:t>4.1 Unity</w:t>
      </w:r>
    </w:p>
    <w:p w14:paraId="1107B963" w14:textId="2353C4EA"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from Blender that I will create myself</w:t>
      </w:r>
      <w:r w:rsidR="002A1647">
        <w:rPr>
          <w:sz w:val="22"/>
          <w:szCs w:val="22"/>
        </w:rPr>
        <w:t xml:space="preserve"> as well as all of the distance gates that will be used to measure how far the car has travelled</w:t>
      </w:r>
      <w:r w:rsidR="008E3EC8">
        <w:rPr>
          <w:sz w:val="22"/>
          <w:szCs w:val="22"/>
        </w:rPr>
        <w:t>. Then once imported, I can label them all as ‘</w:t>
      </w:r>
      <w:r w:rsidR="0029644A">
        <w:rPr>
          <w:sz w:val="22"/>
          <w:szCs w:val="22"/>
        </w:rPr>
        <w:t xml:space="preserve">Track’ for the track and ‘marker’ for the distance markers/gates. </w:t>
      </w:r>
      <w:r w:rsidR="000D163E">
        <w:rPr>
          <w:sz w:val="22"/>
          <w:szCs w:val="22"/>
        </w:rPr>
        <w:t>Using these tags within Unity, I can calculate when a collision occurs with the track walls, and when the car passes through a distance gate.</w:t>
      </w:r>
      <w:r w:rsidR="009F26B2">
        <w:rPr>
          <w:sz w:val="22"/>
          <w:szCs w:val="22"/>
        </w:rPr>
        <w:t xml:space="preserve"> Upon a collision with the track walls, the car will be reset to its original position, and all physics acting upon it reset, so that the next car is able to start off in the same way as all of the other cars, creating a fair environment for each vehicle to compete in.</w:t>
      </w:r>
      <w:r w:rsidR="007B2669">
        <w:rPr>
          <w:sz w:val="22"/>
          <w:szCs w:val="22"/>
        </w:rPr>
        <w:t xml:space="preserve"> To reset the physics in Unity I </w:t>
      </w:r>
      <w:r w:rsidR="007A1393">
        <w:rPr>
          <w:sz w:val="22"/>
          <w:szCs w:val="22"/>
        </w:rPr>
        <w:t>set the attribute ‘</w:t>
      </w:r>
      <w:proofErr w:type="spellStart"/>
      <w:r w:rsidR="007A1393">
        <w:rPr>
          <w:i/>
          <w:iCs/>
          <w:sz w:val="22"/>
          <w:szCs w:val="22"/>
        </w:rPr>
        <w:t>isKinematic</w:t>
      </w:r>
      <w:proofErr w:type="spellEnd"/>
      <w:r w:rsidR="007A1393">
        <w:rPr>
          <w:sz w:val="22"/>
          <w:szCs w:val="22"/>
        </w:rPr>
        <w:t xml:space="preserve">’ to </w:t>
      </w:r>
      <w:r w:rsidR="007A1393" w:rsidRPr="007A1393">
        <w:rPr>
          <w:b/>
          <w:bCs/>
          <w:sz w:val="22"/>
          <w:szCs w:val="22"/>
        </w:rPr>
        <w:t>true</w:t>
      </w:r>
      <w:r w:rsidR="007A1393">
        <w:rPr>
          <w:sz w:val="22"/>
          <w:szCs w:val="22"/>
        </w:rPr>
        <w:t xml:space="preserve">, then </w:t>
      </w:r>
      <w:r w:rsidR="007A1393" w:rsidRPr="007A1393">
        <w:rPr>
          <w:b/>
          <w:bCs/>
          <w:sz w:val="22"/>
          <w:szCs w:val="22"/>
        </w:rPr>
        <w:t>false</w:t>
      </w:r>
      <w:r w:rsidR="007A1393">
        <w:rPr>
          <w:sz w:val="22"/>
          <w:szCs w:val="22"/>
        </w:rPr>
        <w:t xml:space="preserve"> after the car had been reset. This attribute is a value a </w:t>
      </w:r>
      <w:proofErr w:type="spellStart"/>
      <w:r w:rsidR="007A1393">
        <w:rPr>
          <w:sz w:val="22"/>
          <w:szCs w:val="22"/>
        </w:rPr>
        <w:t>Rigidbody</w:t>
      </w:r>
      <w:proofErr w:type="spellEnd"/>
      <w:r w:rsidR="007A1393">
        <w:rPr>
          <w:sz w:val="22"/>
          <w:szCs w:val="22"/>
        </w:rPr>
        <w:t xml:space="preserve"> object</w:t>
      </w:r>
      <w:r w:rsidR="008A6834">
        <w:rPr>
          <w:sz w:val="22"/>
          <w:szCs w:val="22"/>
        </w:rPr>
        <w:t xml:space="preserve"> contains that allow or disallow physics operations to be performed on this object, when true, no physics affect the object, when false, physics are calculated for the object</w:t>
      </w:r>
      <w:r w:rsidR="00E30F40">
        <w:rPr>
          <w:sz w:val="22"/>
          <w:szCs w:val="22"/>
        </w:rPr>
        <w:t>, hence why turning this on then off during a reset resets all physics currently acting on the car.</w:t>
      </w:r>
    </w:p>
    <w:p w14:paraId="5FB603A5" w14:textId="168BA5B5" w:rsidR="00C005E4" w:rsidRPr="007A1393" w:rsidRDefault="00C005E4" w:rsidP="00DC4538">
      <w:pPr>
        <w:pStyle w:val="Title2"/>
        <w:jc w:val="left"/>
        <w:rPr>
          <w:sz w:val="22"/>
          <w:szCs w:val="22"/>
        </w:rPr>
      </w:pPr>
      <w:r>
        <w:rPr>
          <w:sz w:val="22"/>
          <w:szCs w:val="22"/>
        </w:rPr>
        <w:t xml:space="preserve">All a </w:t>
      </w:r>
      <w:proofErr w:type="spellStart"/>
      <w:r>
        <w:rPr>
          <w:sz w:val="22"/>
          <w:szCs w:val="22"/>
        </w:rPr>
        <w:t>Rigidbody</w:t>
      </w:r>
      <w:proofErr w:type="spellEnd"/>
      <w:r>
        <w:rPr>
          <w:sz w:val="22"/>
          <w:szCs w:val="22"/>
        </w:rPr>
        <w:t xml:space="preserve"> means in unity is that if an object belongs to this class, the Unity physics engine acts upon it.</w:t>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0660CF3F" w:rsidR="00AC3462" w:rsidRDefault="00461303" w:rsidP="00AC3462">
      <w:pPr>
        <w:pStyle w:val="Title2"/>
        <w:jc w:val="left"/>
        <w:rPr>
          <w:sz w:val="22"/>
          <w:szCs w:val="22"/>
        </w:rPr>
      </w:pPr>
      <w:r>
        <w:rPr>
          <w:sz w:val="22"/>
          <w:szCs w:val="22"/>
        </w:rPr>
        <w:lastRenderedPageBreak/>
        <w:t>As shown, this is a very close recreation of the real track, minus the verticality of the track (this is a flat replica, without any hills).</w:t>
      </w:r>
    </w:p>
    <w:p w14:paraId="4AFB6A18" w14:textId="1CB52D0F" w:rsidR="00C005E4" w:rsidRDefault="00E37264" w:rsidP="00AC3462">
      <w:pPr>
        <w:pStyle w:val="Title2"/>
        <w:jc w:val="left"/>
        <w:rPr>
          <w:sz w:val="22"/>
          <w:szCs w:val="22"/>
        </w:rPr>
      </w:pPr>
      <w:r>
        <w:rPr>
          <w:sz w:val="22"/>
          <w:szCs w:val="22"/>
        </w:rPr>
        <w:t>For the car itself, I found a free 3D model of a Toyota GT86 on the Unity asset store</w:t>
      </w:r>
      <w:r w:rsidR="00AF7B55">
        <w:rPr>
          <w:sz w:val="22"/>
          <w:szCs w:val="22"/>
        </w:rPr>
        <w:t xml:space="preserve"> that I then downloaded and imported into the project. This car used </w:t>
      </w:r>
      <w:proofErr w:type="spellStart"/>
      <w:r w:rsidR="00AF7B55">
        <w:rPr>
          <w:sz w:val="22"/>
          <w:szCs w:val="22"/>
        </w:rPr>
        <w:t>WheelColliders</w:t>
      </w:r>
      <w:proofErr w:type="spellEnd"/>
      <w:r w:rsidR="00AF7B55">
        <w:rPr>
          <w:sz w:val="22"/>
          <w:szCs w:val="22"/>
        </w:rPr>
        <w:t xml:space="preserve"> mounted onto the wheel objects to control its movement. With these components, you can create a more accurate representation of how a car will act</w:t>
      </w:r>
      <w:r w:rsidR="00F70FA2">
        <w:rPr>
          <w:sz w:val="22"/>
          <w:szCs w:val="22"/>
        </w:rPr>
        <w:t xml:space="preserve">, although they do require more knowledge to control, rather than some other ways of moving a </w:t>
      </w:r>
      <w:proofErr w:type="spellStart"/>
      <w:r w:rsidR="00667110">
        <w:rPr>
          <w:sz w:val="22"/>
          <w:szCs w:val="22"/>
        </w:rPr>
        <w:t>R</w:t>
      </w:r>
      <w:r w:rsidR="00F70FA2">
        <w:rPr>
          <w:sz w:val="22"/>
          <w:szCs w:val="22"/>
        </w:rPr>
        <w:t>igidbody</w:t>
      </w:r>
      <w:proofErr w:type="spellEnd"/>
      <w:r w:rsidR="00F70FA2">
        <w:rPr>
          <w:sz w:val="22"/>
          <w:szCs w:val="22"/>
        </w:rPr>
        <w:t xml:space="preserve"> object. </w:t>
      </w:r>
    </w:p>
    <w:p w14:paraId="6D8E59B6" w14:textId="075E9D04" w:rsidR="00F27A1A" w:rsidRDefault="00F27A1A" w:rsidP="00AC3462">
      <w:pPr>
        <w:pStyle w:val="Title2"/>
        <w:jc w:val="left"/>
        <w:rPr>
          <w:sz w:val="22"/>
          <w:szCs w:val="22"/>
        </w:rPr>
      </w:pPr>
      <w:r>
        <w:rPr>
          <w:sz w:val="22"/>
          <w:szCs w:val="22"/>
        </w:rPr>
        <w:t xml:space="preserve">With these wheel colliders however, I can control many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Within the code and setup of these objects, I can also set the values for the ‘engine’ power of the ‘brake’ power, that when applied to these colliders propel the car in a more realistic manner.</w:t>
      </w:r>
      <w:r w:rsidR="00D449F3">
        <w:rPr>
          <w:sz w:val="22"/>
          <w:szCs w:val="22"/>
        </w:rPr>
        <w:t xml:space="preserve"> Most values of the </w:t>
      </w:r>
      <w:proofErr w:type="spellStart"/>
      <w:r w:rsidR="00D449F3">
        <w:rPr>
          <w:sz w:val="22"/>
          <w:szCs w:val="22"/>
        </w:rPr>
        <w:t>WheelColliders</w:t>
      </w:r>
      <w:proofErr w:type="spellEnd"/>
      <w:r w:rsidR="00D449F3">
        <w:rPr>
          <w:sz w:val="22"/>
          <w:szCs w:val="22"/>
        </w:rPr>
        <w:t xml:space="preserve"> themselves are default, with a slight increase in the slip values for friction (in the forwards direction) giving more traction to propel the car, and an increase in lateral stiffness of the car for turning.</w:t>
      </w:r>
    </w:p>
    <w:p w14:paraId="7958DB98" w14:textId="51145A53" w:rsidR="00394D4F" w:rsidRDefault="00394D4F" w:rsidP="00AC3462">
      <w:pPr>
        <w:pStyle w:val="Title2"/>
        <w:jc w:val="left"/>
        <w:rPr>
          <w:sz w:val="22"/>
          <w:szCs w:val="22"/>
        </w:rPr>
      </w:pPr>
      <w:r>
        <w:rPr>
          <w:sz w:val="22"/>
          <w:szCs w:val="22"/>
        </w:rPr>
        <w:t xml:space="preserve">Given that the cars weight is set at 1000Kg (1 </w:t>
      </w:r>
      <w:proofErr w:type="spellStart"/>
      <w:r>
        <w:rPr>
          <w:sz w:val="22"/>
          <w:szCs w:val="22"/>
        </w:rPr>
        <w:t>tonne</w:t>
      </w:r>
      <w:proofErr w:type="spellEnd"/>
      <w:r>
        <w:rPr>
          <w:sz w:val="22"/>
          <w:szCs w:val="22"/>
        </w:rPr>
        <w:t>), I have given the</w:t>
      </w:r>
      <w:r w:rsidR="00987CA9">
        <w:rPr>
          <w:sz w:val="22"/>
          <w:szCs w:val="22"/>
        </w:rPr>
        <w:t xml:space="preserve"> following constants the </w:t>
      </w:r>
      <w:r>
        <w:rPr>
          <w:sz w:val="22"/>
          <w:szCs w:val="22"/>
        </w:rPr>
        <w:t>values of:</w:t>
      </w:r>
    </w:p>
    <w:p w14:paraId="10FF77D1" w14:textId="45F67F1D" w:rsidR="00987CA9" w:rsidRDefault="00987CA9" w:rsidP="00987CA9">
      <w:pPr>
        <w:pStyle w:val="Title2"/>
        <w:numPr>
          <w:ilvl w:val="0"/>
          <w:numId w:val="26"/>
        </w:numPr>
        <w:jc w:val="left"/>
        <w:rPr>
          <w:sz w:val="22"/>
          <w:szCs w:val="22"/>
        </w:rPr>
      </w:pPr>
      <w:r>
        <w:rPr>
          <w:sz w:val="22"/>
          <w:szCs w:val="22"/>
        </w:rPr>
        <w:t>MAX_STEEL_ANGLE = 45 (</w:t>
      </w:r>
      <w:r w:rsidR="00C139FE">
        <w:rPr>
          <w:sz w:val="22"/>
          <w:szCs w:val="22"/>
        </w:rPr>
        <w:t>45-degree</w:t>
      </w:r>
      <w:r>
        <w:rPr>
          <w:sz w:val="22"/>
          <w:szCs w:val="22"/>
        </w:rPr>
        <w:t xml:space="preserv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64B75477"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68304C51" w14:textId="051BCFA7" w:rsidR="00D915B5" w:rsidRDefault="00D915B5" w:rsidP="00D915B5">
      <w:pPr>
        <w:pStyle w:val="Title2"/>
        <w:jc w:val="left"/>
        <w:rPr>
          <w:sz w:val="22"/>
          <w:szCs w:val="22"/>
        </w:rPr>
      </w:pPr>
      <w:r>
        <w:rPr>
          <w:sz w:val="22"/>
          <w:szCs w:val="22"/>
        </w:rPr>
        <w:t>These values are all set via in the scripts (programmatically, in C#) rather than in the unity editor itself.</w:t>
      </w:r>
    </w:p>
    <w:p w14:paraId="121EE240" w14:textId="77E8696A" w:rsidR="00987CA9" w:rsidRPr="002E3596" w:rsidRDefault="00987CA9" w:rsidP="00987CA9">
      <w:pPr>
        <w:pStyle w:val="Title2"/>
        <w:jc w:val="left"/>
        <w:rPr>
          <w:sz w:val="22"/>
          <w:szCs w:val="22"/>
        </w:rPr>
      </w:pPr>
      <w:r>
        <w:rPr>
          <w:sz w:val="22"/>
          <w:szCs w:val="22"/>
        </w:rPr>
        <w:t>The front wheels have a greater braking force to mimic how modern cars are created,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proofErr w:type="spellStart"/>
      <w:r w:rsidR="002E3596">
        <w:rPr>
          <w:i/>
          <w:iCs/>
          <w:sz w:val="22"/>
          <w:szCs w:val="22"/>
        </w:rPr>
        <w:t>CarController.cs</w:t>
      </w:r>
      <w:proofErr w:type="spellEnd"/>
      <w:r w:rsidR="002E3596">
        <w:rPr>
          <w:sz w:val="22"/>
          <w:szCs w:val="22"/>
        </w:rPr>
        <w:t>’ file of the project.</w:t>
      </w:r>
    </w:p>
    <w:p w14:paraId="7AA8CBA4" w14:textId="03A231AB" w:rsidR="00987CA9" w:rsidRDefault="00E15750" w:rsidP="00987CA9">
      <w:pPr>
        <w:pStyle w:val="Title2"/>
        <w:jc w:val="left"/>
        <w:rPr>
          <w:sz w:val="22"/>
          <w:szCs w:val="22"/>
        </w:rPr>
      </w:pPr>
      <w:r>
        <w:rPr>
          <w:sz w:val="22"/>
          <w:szCs w:val="22"/>
        </w:rPr>
        <w:t>To control all of these components, I create a ‘</w:t>
      </w:r>
      <w:proofErr w:type="spellStart"/>
      <w:r>
        <w:rPr>
          <w:i/>
          <w:iCs/>
          <w:sz w:val="22"/>
          <w:szCs w:val="22"/>
        </w:rPr>
        <w:t>WorldState</w:t>
      </w:r>
      <w:proofErr w:type="spellEnd"/>
      <w:r>
        <w:rPr>
          <w:sz w:val="22"/>
          <w:szCs w:val="22"/>
        </w:rPr>
        <w:t>’</w:t>
      </w:r>
      <w:r w:rsidR="0097355A">
        <w:rPr>
          <w:sz w:val="22"/>
          <w:szCs w:val="22"/>
        </w:rPr>
        <w:t xml:space="preserve"> (‘</w:t>
      </w:r>
      <w:proofErr w:type="spellStart"/>
      <w:r w:rsidR="0097355A">
        <w:rPr>
          <w:i/>
          <w:iCs/>
          <w:sz w:val="22"/>
          <w:szCs w:val="22"/>
        </w:rPr>
        <w:t>WorldState.cs</w:t>
      </w:r>
      <w:proofErr w:type="spellEnd"/>
      <w:r w:rsidR="0097355A">
        <w:rPr>
          <w:sz w:val="22"/>
          <w:szCs w:val="22"/>
        </w:rPr>
        <w:t>’)</w:t>
      </w:r>
      <w:r>
        <w:rPr>
          <w:sz w:val="22"/>
          <w:szCs w:val="22"/>
        </w:rPr>
        <w:t xml:space="preserve"> 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52255DE" w:rsidR="00824893" w:rsidRDefault="00824893" w:rsidP="00987CA9">
      <w:pPr>
        <w:pStyle w:val="Title2"/>
        <w:jc w:val="left"/>
        <w:rPr>
          <w:sz w:val="22"/>
          <w:szCs w:val="22"/>
        </w:rPr>
      </w:pPr>
      <w:r>
        <w:rPr>
          <w:sz w:val="22"/>
          <w:szCs w:val="22"/>
        </w:rPr>
        <w:t xml:space="preserve">Attached to the cars </w:t>
      </w:r>
      <w:proofErr w:type="spellStart"/>
      <w:r>
        <w:rPr>
          <w:sz w:val="22"/>
          <w:szCs w:val="22"/>
        </w:rPr>
        <w:t>Rigidbody</w:t>
      </w:r>
      <w:proofErr w:type="spellEnd"/>
      <w:r>
        <w:rPr>
          <w:sz w:val="22"/>
          <w:szCs w:val="22"/>
        </w:rPr>
        <w:t xml:space="preserve"> are a set of </w:t>
      </w:r>
      <w:r w:rsidR="00010762">
        <w:rPr>
          <w:sz w:val="22"/>
          <w:szCs w:val="22"/>
        </w:rPr>
        <w:t xml:space="preserve">9 </w:t>
      </w:r>
      <w:r>
        <w:rPr>
          <w:sz w:val="22"/>
          <w:szCs w:val="22"/>
        </w:rPr>
        <w:t xml:space="preserve">cubes (that are invisible) that each shoot out a ray in a given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6EABD25D" w14:textId="77777777" w:rsidR="00D61242" w:rsidRDefault="00D61242" w:rsidP="00D61242">
      <w:pPr>
        <w:pStyle w:val="Title2"/>
        <w:jc w:val="left"/>
        <w:rPr>
          <w:sz w:val="22"/>
          <w:szCs w:val="22"/>
        </w:rPr>
      </w:pPr>
    </w:p>
    <w:p w14:paraId="7D5B5518" w14:textId="151556B3" w:rsidR="00270A4B" w:rsidRDefault="00270A4B" w:rsidP="00D61242">
      <w:pPr>
        <w:pStyle w:val="Title2"/>
        <w:rPr>
          <w:sz w:val="22"/>
          <w:szCs w:val="22"/>
        </w:rPr>
      </w:pPr>
      <w:r>
        <w:rPr>
          <w:sz w:val="22"/>
          <w:szCs w:val="22"/>
        </w:rPr>
        <w:t>Figure 14: Rays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val="en-GB" w:eastAsia="en-GB"/>
        </w:rPr>
      </w:pPr>
      <w:r w:rsidRPr="00270A4B">
        <w:rPr>
          <w:rFonts w:ascii="Consolas" w:eastAsia="Times New Roman" w:hAnsi="Consolas" w:cs="Times New Roman"/>
          <w:noProof/>
          <w:color w:val="6688CC"/>
          <w:kern w:val="0"/>
          <w:sz w:val="21"/>
          <w:szCs w:val="21"/>
          <w:lang w:val="en-GB" w:eastAsia="en-GB"/>
        </w:rPr>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1"/>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7292D5D7"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r w:rsidR="00CE352D">
        <w:rPr>
          <w:sz w:val="22"/>
          <w:szCs w:val="22"/>
        </w:rPr>
        <w:t xml:space="preserve">Both software and languages I am using have support for </w:t>
      </w:r>
      <w:proofErr w:type="spellStart"/>
      <w:r w:rsidR="00CE352D">
        <w:rPr>
          <w:sz w:val="22"/>
          <w:szCs w:val="22"/>
        </w:rPr>
        <w:t>WebSockets</w:t>
      </w:r>
      <w:proofErr w:type="spellEnd"/>
      <w:r w:rsidR="00CE352D">
        <w:rPr>
          <w:sz w:val="22"/>
          <w:szCs w:val="22"/>
        </w:rPr>
        <w:t xml:space="preserve"> too, natively, </w:t>
      </w:r>
      <w:r w:rsidR="00A02FA2">
        <w:rPr>
          <w:sz w:val="22"/>
          <w:szCs w:val="22"/>
        </w:rPr>
        <w:t xml:space="preserve">without installing any </w:t>
      </w:r>
      <w:r w:rsidR="007344CA">
        <w:rPr>
          <w:sz w:val="22"/>
          <w:szCs w:val="22"/>
        </w:rPr>
        <w:t>third-party</w:t>
      </w:r>
      <w:r w:rsidR="00A02FA2">
        <w:rPr>
          <w:sz w:val="22"/>
          <w:szCs w:val="22"/>
        </w:rPr>
        <w:t xml:space="preserve"> packages, which, whilst making the implementation a little more complex due to the nature of the sockets, still completely possible with a lot of documentation for both Unity and Python in this area.</w:t>
      </w:r>
    </w:p>
    <w:p w14:paraId="19C73FD2" w14:textId="6481F939" w:rsidR="008614B4" w:rsidRDefault="00342C96" w:rsidP="00AC3462">
      <w:pPr>
        <w:pStyle w:val="Title2"/>
        <w:jc w:val="left"/>
        <w:rPr>
          <w:sz w:val="22"/>
          <w:szCs w:val="22"/>
        </w:rPr>
      </w:pPr>
      <w:r>
        <w:rPr>
          <w:sz w:val="22"/>
          <w:szCs w:val="22"/>
        </w:rPr>
        <w:t xml:space="preserve">To use the WebSocket, I also had to implement a method to determine the end of a data stream sequence, since not all of the data was always sent in one packet. </w:t>
      </w:r>
      <w:r w:rsidR="00A37286">
        <w:rPr>
          <w:sz w:val="22"/>
          <w:szCs w:val="22"/>
        </w:rPr>
        <w:t xml:space="preserve">Therefore, I had to use </w:t>
      </w:r>
      <w:r w:rsidR="009324E6">
        <w:rPr>
          <w:sz w:val="22"/>
          <w:szCs w:val="22"/>
        </w:rPr>
        <w:t>delimiters</w:t>
      </w:r>
      <w:r w:rsidR="00A37286">
        <w:rPr>
          <w:sz w:val="22"/>
          <w:szCs w:val="22"/>
        </w:rPr>
        <w:t xml:space="preserve"> at the end of each data object that was sent to and from Unity and Python. </w:t>
      </w:r>
      <w:r w:rsidR="00637EFA">
        <w:rPr>
          <w:sz w:val="22"/>
          <w:szCs w:val="22"/>
        </w:rPr>
        <w:t>The data sent was in a JSON object format, which also helped make it easy to determine the start and end of the actual data sent, I used this notation with a delimiter of ‘</w:t>
      </w:r>
      <w:r w:rsidR="00637EFA" w:rsidRPr="00637EFA">
        <w:rPr>
          <w:b/>
          <w:bCs/>
          <w:sz w:val="22"/>
          <w:szCs w:val="22"/>
        </w:rPr>
        <w:t>|</w:t>
      </w:r>
      <w:r w:rsidR="00637EFA">
        <w:rPr>
          <w:sz w:val="22"/>
          <w:szCs w:val="22"/>
        </w:rPr>
        <w:t>’ to indicate the end of the object, and when this was encountered, processing of the data on either end could begin</w:t>
      </w:r>
      <w:r w:rsidR="00BD5C4E">
        <w:rPr>
          <w:sz w:val="22"/>
          <w:szCs w:val="22"/>
        </w:rPr>
        <w:t>, and any extra data was ignored</w:t>
      </w:r>
      <w:r w:rsidR="00637EFA">
        <w:rPr>
          <w:sz w:val="22"/>
          <w:szCs w:val="22"/>
        </w:rPr>
        <w:t>.</w:t>
      </w:r>
      <w:r w:rsidR="00C602DE">
        <w:rPr>
          <w:sz w:val="22"/>
          <w:szCs w:val="22"/>
        </w:rPr>
        <w:t xml:space="preserve"> </w:t>
      </w:r>
      <w:r w:rsidR="005B528D">
        <w:rPr>
          <w:sz w:val="22"/>
          <w:szCs w:val="22"/>
        </w:rPr>
        <w:t>Using this allowed me to ensure that the correct amount of data would be used without any missing, or extra items.</w:t>
      </w:r>
    </w:p>
    <w:p w14:paraId="6942DC2B" w14:textId="5ACF67BA" w:rsidR="008614B4" w:rsidRPr="00CB66FF" w:rsidRDefault="00CB66FF" w:rsidP="00AC3462">
      <w:pPr>
        <w:pStyle w:val="Title2"/>
        <w:jc w:val="left"/>
        <w:rPr>
          <w:sz w:val="22"/>
          <w:szCs w:val="22"/>
          <w:u w:val="single"/>
        </w:rPr>
      </w:pPr>
      <w:r>
        <w:rPr>
          <w:sz w:val="22"/>
          <w:szCs w:val="22"/>
          <w:u w:val="single"/>
        </w:rPr>
        <w:lastRenderedPageBreak/>
        <w:t>4.2 Python</w:t>
      </w:r>
    </w:p>
    <w:p w14:paraId="228478F6" w14:textId="3491C87E" w:rsidR="007F3D86" w:rsidRDefault="00074D38" w:rsidP="00DC4538">
      <w:pPr>
        <w:pStyle w:val="Title2"/>
        <w:jc w:val="left"/>
        <w:rPr>
          <w:sz w:val="22"/>
          <w:szCs w:val="22"/>
        </w:rPr>
      </w:pPr>
      <w:r>
        <w:rPr>
          <w:sz w:val="22"/>
          <w:szCs w:val="22"/>
        </w:rPr>
        <w:t>Constructing the Neural Network and Genetic Algorithm were all performed in Python thanks to the large support online</w:t>
      </w:r>
      <w:r w:rsidR="00041C02">
        <w:rPr>
          <w:sz w:val="22"/>
          <w:szCs w:val="22"/>
        </w:rPr>
        <w:t xml:space="preserve"> as well as some extremely helpful packages that can be installed and imported to help with the processing, calculations and creating of such networks. </w:t>
      </w:r>
      <w:r w:rsidR="00312B71">
        <w:rPr>
          <w:sz w:val="22"/>
          <w:szCs w:val="22"/>
        </w:rPr>
        <w:t xml:space="preserve">I mainly and only used the package NumPy to aid with the Neural Network aspect of this project, </w:t>
      </w:r>
      <w:r w:rsidR="00026619">
        <w:rPr>
          <w:sz w:val="22"/>
          <w:szCs w:val="22"/>
        </w:rPr>
        <w:t xml:space="preserve">since, </w:t>
      </w:r>
      <w:r w:rsidR="00312B71">
        <w:rPr>
          <w:sz w:val="22"/>
          <w:szCs w:val="22"/>
        </w:rPr>
        <w:t>if I used more packages</w:t>
      </w:r>
      <w:r w:rsidR="00026619">
        <w:rPr>
          <w:sz w:val="22"/>
          <w:szCs w:val="22"/>
        </w:rPr>
        <w:t xml:space="preserve"> to create and control the evolution of the Neural Networks, such as </w:t>
      </w:r>
      <w:proofErr w:type="spellStart"/>
      <w:r w:rsidR="00026619">
        <w:rPr>
          <w:sz w:val="22"/>
          <w:szCs w:val="22"/>
        </w:rPr>
        <w:t>PyTorch</w:t>
      </w:r>
      <w:proofErr w:type="spellEnd"/>
      <w:r w:rsidR="00026619">
        <w:rPr>
          <w:sz w:val="22"/>
          <w:szCs w:val="22"/>
        </w:rPr>
        <w:t>, then I would not have had the total control that I had creating it all myself</w:t>
      </w:r>
      <w:r w:rsidR="002F76F2">
        <w:rPr>
          <w:sz w:val="22"/>
          <w:szCs w:val="22"/>
        </w:rPr>
        <w:t>.</w:t>
      </w:r>
    </w:p>
    <w:p w14:paraId="57C554ED" w14:textId="1EEC4F75" w:rsidR="002F76F2" w:rsidRDefault="002F76F2" w:rsidP="00DC4538">
      <w:pPr>
        <w:pStyle w:val="Title2"/>
        <w:jc w:val="left"/>
        <w:rPr>
          <w:sz w:val="22"/>
          <w:szCs w:val="22"/>
        </w:rPr>
      </w:pPr>
      <w:r>
        <w:rPr>
          <w:sz w:val="22"/>
          <w:szCs w:val="22"/>
        </w:rPr>
        <w:t xml:space="preserve">To create these networks, I specified the seize of each layer, and created a NumPy array to this specification to match each of the weights, and biases that would be needed for each </w:t>
      </w:r>
      <w:r w:rsidR="005F37FF">
        <w:rPr>
          <w:sz w:val="22"/>
          <w:szCs w:val="22"/>
        </w:rPr>
        <w:t>layer-to-layer</w:t>
      </w:r>
      <w:r>
        <w:rPr>
          <w:sz w:val="22"/>
          <w:szCs w:val="22"/>
        </w:rPr>
        <w:t xml:space="preserve"> connection. </w:t>
      </w:r>
      <w:r w:rsidR="00BF2B44">
        <w:rPr>
          <w:sz w:val="22"/>
          <w:szCs w:val="22"/>
        </w:rPr>
        <w:t xml:space="preserve">For example, a layer of size 5 connected to a layer of size 3, would require 15 weights to connect them all up, into a fully connected layer. </w:t>
      </w:r>
      <w:r w:rsidR="00B603B3">
        <w:rPr>
          <w:sz w:val="22"/>
          <w:szCs w:val="22"/>
        </w:rPr>
        <w:t>I then save all of these networks to JSON files to easily visualize the network layout, and so I can easily keep the fitness of each car within the cars own network file.</w:t>
      </w:r>
    </w:p>
    <w:p w14:paraId="1CEA5B35" w14:textId="6425A895" w:rsidR="00097476" w:rsidRDefault="00664425" w:rsidP="00DC4538">
      <w:pPr>
        <w:pStyle w:val="Title2"/>
        <w:jc w:val="left"/>
        <w:rPr>
          <w:sz w:val="22"/>
          <w:szCs w:val="22"/>
        </w:rPr>
      </w:pPr>
      <w:r>
        <w:rPr>
          <w:sz w:val="22"/>
          <w:szCs w:val="22"/>
        </w:rPr>
        <w:t>While performing the forward pass of the network</w:t>
      </w:r>
      <w:r w:rsidR="00386F94">
        <w:rPr>
          <w:sz w:val="22"/>
          <w:szCs w:val="22"/>
        </w:rPr>
        <w:t>, I first need to normalize the data given from Unity passed via the WebSocket. While testing</w:t>
      </w:r>
      <w:r w:rsidR="00DD2F84">
        <w:rPr>
          <w:sz w:val="22"/>
          <w:szCs w:val="22"/>
        </w:rPr>
        <w:t xml:space="preserve"> the car controller, I was able to find theoretical maximum distances each of the rays could detect, as well as the maximum speed of the car, so I used these to normalize the data to between 0 and 1 so that there would not be any value that overpowers the system.</w:t>
      </w:r>
      <w:r w:rsidR="00097476">
        <w:rPr>
          <w:sz w:val="22"/>
          <w:szCs w:val="22"/>
        </w:rPr>
        <w:t xml:space="preserve"> I used Min-Max normalization to normalize the data, for example: </w:t>
      </w:r>
      <m:oMath>
        <m:r>
          <w:rPr>
            <w:rFonts w:ascii="Cambria Math" w:hAnsi="Cambria Math"/>
            <w:sz w:val="22"/>
            <w:szCs w:val="22"/>
          </w:rPr>
          <m:t>speed=</m:t>
        </m:r>
        <m:f>
          <m:fPr>
            <m:ctrlPr>
              <w:rPr>
                <w:rFonts w:ascii="Cambria Math" w:hAnsi="Cambria Math"/>
                <w:i/>
                <w:sz w:val="22"/>
                <w:szCs w:val="22"/>
              </w:rPr>
            </m:ctrlPr>
          </m:fPr>
          <m:num>
            <m:r>
              <w:rPr>
                <w:rFonts w:ascii="Cambria Math" w:hAnsi="Cambria Math"/>
                <w:sz w:val="22"/>
                <w:szCs w:val="22"/>
              </w:rPr>
              <m:t>currentSpeed-minSpeed</m:t>
            </m:r>
          </m:num>
          <m:den>
            <m:r>
              <w:rPr>
                <w:rFonts w:ascii="Cambria Math" w:hAnsi="Cambria Math"/>
                <w:sz w:val="22"/>
                <w:szCs w:val="22"/>
              </w:rPr>
              <m:t>maxSpeed-minSpeed</m:t>
            </m:r>
          </m:den>
        </m:f>
      </m:oMath>
      <w:r w:rsidR="00097476">
        <w:rPr>
          <w:sz w:val="22"/>
          <w:szCs w:val="22"/>
        </w:rPr>
        <w:t>.</w:t>
      </w:r>
    </w:p>
    <w:p w14:paraId="7AB3F826" w14:textId="08785AEB" w:rsidR="00BE44DE" w:rsidRDefault="00F02A13" w:rsidP="00DC4538">
      <w:pPr>
        <w:pStyle w:val="Title2"/>
        <w:jc w:val="left"/>
        <w:rPr>
          <w:sz w:val="22"/>
          <w:szCs w:val="22"/>
        </w:rPr>
      </w:pPr>
      <w:r>
        <w:rPr>
          <w:sz w:val="22"/>
          <w:szCs w:val="22"/>
        </w:rPr>
        <w:t xml:space="preserve">Once the data has been normalized and is within the appropriate scale, it is sent through the network. </w:t>
      </w:r>
      <w:r w:rsidR="00630B48">
        <w:rPr>
          <w:sz w:val="22"/>
          <w:szCs w:val="22"/>
        </w:rPr>
        <w:t xml:space="preserve">To calculate the outputs of each of the nodes, and layers I used the NumPy function </w:t>
      </w:r>
      <w:r w:rsidR="00491175">
        <w:rPr>
          <w:sz w:val="22"/>
          <w:szCs w:val="22"/>
        </w:rPr>
        <w:t>‘</w:t>
      </w:r>
      <w:proofErr w:type="spellStart"/>
      <w:r w:rsidR="00491175" w:rsidRPr="00491175">
        <w:rPr>
          <w:i/>
          <w:iCs/>
          <w:sz w:val="22"/>
          <w:szCs w:val="22"/>
        </w:rPr>
        <w:t>np.sum</w:t>
      </w:r>
      <w:proofErr w:type="spellEnd"/>
      <w:r w:rsidR="00491175">
        <w:rPr>
          <w:sz w:val="22"/>
          <w:szCs w:val="22"/>
        </w:rPr>
        <w:t>’ on the combined array of weights and inputs into the layer (for layer one, this is the inputs from the car) by using the ‘</w:t>
      </w:r>
      <w:proofErr w:type="spellStart"/>
      <w:r w:rsidR="00491175">
        <w:rPr>
          <w:i/>
          <w:iCs/>
          <w:sz w:val="22"/>
          <w:szCs w:val="22"/>
        </w:rPr>
        <w:t>np.array</w:t>
      </w:r>
      <w:proofErr w:type="spellEnd"/>
      <w:r w:rsidR="00491175">
        <w:rPr>
          <w:sz w:val="22"/>
          <w:szCs w:val="22"/>
        </w:rPr>
        <w:t xml:space="preserve">’ function. </w:t>
      </w:r>
      <w:r w:rsidR="002F0B0F">
        <w:rPr>
          <w:sz w:val="22"/>
          <w:szCs w:val="22"/>
        </w:rPr>
        <w:t>Using NumPy to help with the calculations is ensures that during run time, the calculations are performed extremely quickly, allowing the simulation to run in real time. Evidence of this is the frame rate of the simulation in Unity, that was able to reach over 150, and close to 200 Frames Per Second at points.</w:t>
      </w:r>
    </w:p>
    <w:p w14:paraId="494E3F18" w14:textId="6946F141" w:rsidR="000B35FA" w:rsidRDefault="000B35FA" w:rsidP="00DC4538">
      <w:pPr>
        <w:pStyle w:val="Title2"/>
        <w:jc w:val="left"/>
        <w:rPr>
          <w:sz w:val="22"/>
          <w:szCs w:val="22"/>
        </w:rPr>
      </w:pPr>
      <w:r>
        <w:rPr>
          <w:sz w:val="22"/>
          <w:szCs w:val="22"/>
        </w:rPr>
        <w:t>The outputs of each node were also passed through a modified sigmoid function.</w:t>
      </w:r>
    </w:p>
    <w:p w14:paraId="0C449E46" w14:textId="38C10EAE" w:rsidR="000B35FA" w:rsidRPr="00331C74" w:rsidRDefault="00E95A8A" w:rsidP="000B35FA">
      <w:pPr>
        <w:pStyle w:val="Title2"/>
        <w:rPr>
          <w:sz w:val="22"/>
          <w:szCs w:val="22"/>
        </w:rPr>
      </w:pPr>
      <m:oMathPara>
        <m:oMath>
          <m:r>
            <w:rPr>
              <w:rFonts w:ascii="Cambria Math" w:hAnsi="Cambria Math"/>
              <w:sz w:val="22"/>
              <w:szCs w:val="22"/>
            </w:rPr>
            <m:t>2</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-result</m:t>
                      </m:r>
                    </m:sup>
                  </m:sSup>
                </m:den>
              </m:f>
              <m:r>
                <w:rPr>
                  <w:rFonts w:ascii="Cambria Math" w:hAnsi="Cambria Math"/>
                  <w:sz w:val="22"/>
                  <w:szCs w:val="22"/>
                </w:rPr>
                <m:t>-0.5</m:t>
              </m:r>
            </m:e>
          </m:d>
        </m:oMath>
      </m:oMathPara>
    </w:p>
    <w:p w14:paraId="1B50F673" w14:textId="6BD50808" w:rsidR="004A2E73" w:rsidRDefault="00331C74" w:rsidP="00331C74">
      <w:pPr>
        <w:pStyle w:val="Title2"/>
        <w:jc w:val="left"/>
        <w:rPr>
          <w:sz w:val="22"/>
          <w:szCs w:val="22"/>
        </w:rPr>
      </w:pPr>
      <w:r>
        <w:rPr>
          <w:sz w:val="22"/>
          <w:szCs w:val="22"/>
        </w:rPr>
        <w:t>This modified sigmoid allows valued between -1 and 1, where any value below 0 is braking, or</w:t>
      </w:r>
      <w:r w:rsidR="00D65F7B">
        <w:rPr>
          <w:sz w:val="22"/>
          <w:szCs w:val="22"/>
        </w:rPr>
        <w:t xml:space="preserve"> turn</w:t>
      </w:r>
      <w:r>
        <w:rPr>
          <w:sz w:val="22"/>
          <w:szCs w:val="22"/>
        </w:rPr>
        <w:t xml:space="preserve"> left, and above is accelerate or turn right.</w:t>
      </w:r>
    </w:p>
    <w:p w14:paraId="66A1FA83" w14:textId="7F48E437" w:rsidR="004A2E73" w:rsidRDefault="004A2E73" w:rsidP="00331C74">
      <w:pPr>
        <w:pStyle w:val="Title2"/>
        <w:jc w:val="left"/>
        <w:rPr>
          <w:sz w:val="22"/>
          <w:szCs w:val="22"/>
        </w:rPr>
      </w:pPr>
      <w:r>
        <w:rPr>
          <w:sz w:val="22"/>
          <w:szCs w:val="22"/>
        </w:rPr>
        <w:t xml:space="preserve">The </w:t>
      </w:r>
      <w:r w:rsidRPr="00A77599">
        <w:rPr>
          <w:b/>
          <w:bCs/>
          <w:sz w:val="22"/>
          <w:szCs w:val="22"/>
        </w:rPr>
        <w:t>final output</w:t>
      </w:r>
      <w:r>
        <w:rPr>
          <w:sz w:val="22"/>
          <w:szCs w:val="22"/>
        </w:rPr>
        <w:t xml:space="preserve"> of the network is </w:t>
      </w:r>
      <w:r w:rsidRPr="00A77599">
        <w:rPr>
          <w:b/>
          <w:bCs/>
          <w:sz w:val="22"/>
          <w:szCs w:val="22"/>
        </w:rPr>
        <w:t>two nodes</w:t>
      </w:r>
      <w:r>
        <w:rPr>
          <w:sz w:val="22"/>
          <w:szCs w:val="22"/>
        </w:rPr>
        <w:t>, each with a value</w:t>
      </w:r>
      <w:r w:rsidR="00F83742">
        <w:rPr>
          <w:sz w:val="22"/>
          <w:szCs w:val="22"/>
        </w:rPr>
        <w:t xml:space="preserve"> being between </w:t>
      </w:r>
      <w:r w:rsidR="00F83742" w:rsidRPr="00A77599">
        <w:rPr>
          <w:b/>
          <w:bCs/>
          <w:sz w:val="22"/>
          <w:szCs w:val="22"/>
        </w:rPr>
        <w:t>-1 and 1</w:t>
      </w:r>
      <w:r w:rsidR="00F83742">
        <w:rPr>
          <w:sz w:val="22"/>
          <w:szCs w:val="22"/>
        </w:rPr>
        <w:t xml:space="preserve">. The first node supplies the value to the accelerator/brake, and the second node is the turn value. </w:t>
      </w:r>
      <w:r w:rsidR="00940A08">
        <w:rPr>
          <w:sz w:val="22"/>
          <w:szCs w:val="22"/>
        </w:rPr>
        <w:t xml:space="preserve">This is then sent back to Unity via the WebSocket where they are then fed to the </w:t>
      </w:r>
      <w:r w:rsidR="000477D9">
        <w:rPr>
          <w:sz w:val="22"/>
          <w:szCs w:val="22"/>
        </w:rPr>
        <w:t>car controller. For example, the acceleration</w:t>
      </w:r>
      <w:r w:rsidR="003F3D69">
        <w:rPr>
          <w:sz w:val="22"/>
          <w:szCs w:val="22"/>
        </w:rPr>
        <w:t xml:space="preserve"> </w:t>
      </w:r>
      <w:r w:rsidR="000477D9">
        <w:rPr>
          <w:sz w:val="22"/>
          <w:szCs w:val="22"/>
        </w:rPr>
        <w:t xml:space="preserve">would be the </w:t>
      </w:r>
      <m:oMath>
        <m:r>
          <w:rPr>
            <w:rFonts w:ascii="Cambria Math" w:hAnsi="Cambria Math"/>
            <w:sz w:val="22"/>
            <w:szCs w:val="22"/>
          </w:rPr>
          <m:t>enginePower*networkSpeedOutputValue</m:t>
        </m:r>
      </m:oMath>
      <w:r w:rsidR="003F3D69">
        <w:rPr>
          <w:sz w:val="22"/>
          <w:szCs w:val="22"/>
        </w:rPr>
        <w:t xml:space="preserve"> (brake power is triggered if the output is less than 0)</w:t>
      </w:r>
      <w:r w:rsidR="000477D9">
        <w:rPr>
          <w:sz w:val="22"/>
          <w:szCs w:val="22"/>
        </w:rPr>
        <w:t>, so if the output is 0.5 from the network, this will equate to half throttle</w:t>
      </w:r>
      <w:r w:rsidR="00A40ABD">
        <w:rPr>
          <w:sz w:val="22"/>
          <w:szCs w:val="22"/>
        </w:rPr>
        <w:t xml:space="preserve"> and -0.5, is half brake </w:t>
      </w:r>
      <w:r w:rsidR="00A40ABD">
        <w:rPr>
          <w:sz w:val="22"/>
          <w:szCs w:val="22"/>
        </w:rPr>
        <w:lastRenderedPageBreak/>
        <w:t>power</w:t>
      </w:r>
      <w:r w:rsidR="000477D9">
        <w:rPr>
          <w:sz w:val="22"/>
          <w:szCs w:val="22"/>
        </w:rPr>
        <w:t>. The same is for the turn angle, this is multiplied by the output value</w:t>
      </w:r>
      <w:r w:rsidR="00F521D6">
        <w:rPr>
          <w:sz w:val="22"/>
          <w:szCs w:val="22"/>
        </w:rPr>
        <w:t xml:space="preserve"> from the network, so a value of </w:t>
      </w:r>
      <w:r w:rsidR="00646BB2">
        <w:rPr>
          <w:sz w:val="22"/>
          <w:szCs w:val="22"/>
        </w:rPr>
        <w:t>-</w:t>
      </w:r>
      <w:r w:rsidR="00F521D6">
        <w:rPr>
          <w:sz w:val="22"/>
          <w:szCs w:val="22"/>
        </w:rPr>
        <w:t xml:space="preserve">0.25 from the network is </w:t>
      </w:r>
      <w:r w:rsidR="00646BB2">
        <w:rPr>
          <w:sz w:val="22"/>
          <w:szCs w:val="22"/>
        </w:rPr>
        <w:t>-</w:t>
      </w:r>
      <w:r w:rsidR="00F521D6">
        <w:rPr>
          <w:sz w:val="22"/>
          <w:szCs w:val="22"/>
        </w:rPr>
        <w:t>0.25*45 (the maximum turn angle)</w:t>
      </w:r>
      <w:r w:rsidR="00646BB2">
        <w:rPr>
          <w:sz w:val="22"/>
          <w:szCs w:val="22"/>
        </w:rPr>
        <w:t>.</w:t>
      </w:r>
    </w:p>
    <w:p w14:paraId="16CF15D7" w14:textId="77777777" w:rsidR="00645635" w:rsidRDefault="00645635" w:rsidP="00645635">
      <w:pPr>
        <w:pStyle w:val="Title2"/>
        <w:rPr>
          <w:sz w:val="22"/>
          <w:szCs w:val="22"/>
        </w:rPr>
      </w:pPr>
    </w:p>
    <w:p w14:paraId="1A2190CE" w14:textId="77777777" w:rsidR="00645635" w:rsidRDefault="00645635" w:rsidP="00645635">
      <w:pPr>
        <w:pStyle w:val="Title2"/>
        <w:rPr>
          <w:sz w:val="22"/>
          <w:szCs w:val="22"/>
        </w:rPr>
      </w:pPr>
    </w:p>
    <w:p w14:paraId="2A680034" w14:textId="218583E4" w:rsidR="00645635" w:rsidRDefault="00645635" w:rsidP="00645635">
      <w:pPr>
        <w:pStyle w:val="Title2"/>
        <w:rPr>
          <w:sz w:val="22"/>
          <w:szCs w:val="22"/>
        </w:rPr>
      </w:pPr>
      <w:r>
        <w:rPr>
          <w:sz w:val="22"/>
          <w:szCs w:val="22"/>
        </w:rPr>
        <w:t>Figure 15: Output of the Neural Network</w:t>
      </w:r>
    </w:p>
    <w:p w14:paraId="6E7083D2" w14:textId="4AB626BC" w:rsidR="00645635" w:rsidRDefault="005E7CED" w:rsidP="00645635">
      <w:pPr>
        <w:pStyle w:val="Title2"/>
        <w:rPr>
          <w:sz w:val="22"/>
          <w:szCs w:val="22"/>
        </w:rPr>
      </w:pPr>
      <w:r>
        <w:rPr>
          <w:noProof/>
          <w:sz w:val="22"/>
          <w:szCs w:val="22"/>
        </w:rPr>
        <w:drawing>
          <wp:inline distT="0" distB="0" distL="0" distR="0" wp14:anchorId="665CD3E7" wp14:editId="6A45A278">
            <wp:extent cx="2287744" cy="175564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1352" cy="1766091"/>
                    </a:xfrm>
                    <a:prstGeom prst="rect">
                      <a:avLst/>
                    </a:prstGeom>
                  </pic:spPr>
                </pic:pic>
              </a:graphicData>
            </a:graphic>
          </wp:inline>
        </w:drawing>
      </w:r>
    </w:p>
    <w:p w14:paraId="48F8C4C6" w14:textId="559F6C65" w:rsidR="003468F2" w:rsidRPr="000B35FA" w:rsidRDefault="003468F2" w:rsidP="00645635">
      <w:pPr>
        <w:pStyle w:val="Title2"/>
        <w:rPr>
          <w:sz w:val="22"/>
          <w:szCs w:val="22"/>
        </w:rPr>
      </w:pPr>
      <w:r>
        <w:rPr>
          <w:sz w:val="22"/>
          <w:szCs w:val="22"/>
        </w:rPr>
        <w:t>This would indicate a left turn of moderate angle, and a slight acceleration.</w:t>
      </w:r>
    </w:p>
    <w:p w14:paraId="3F74A41C" w14:textId="45C50E32" w:rsidR="00664425" w:rsidRDefault="00C32397" w:rsidP="00DC4538">
      <w:pPr>
        <w:pStyle w:val="Title2"/>
        <w:jc w:val="left"/>
        <w:rPr>
          <w:sz w:val="22"/>
          <w:szCs w:val="22"/>
        </w:rPr>
      </w:pPr>
      <w:r>
        <w:rPr>
          <w:sz w:val="22"/>
          <w:szCs w:val="22"/>
        </w:rPr>
        <w:t>After a car crashes, the fitness is determined using the fitness function which is the saved to the same car file the network is saved in.</w:t>
      </w:r>
    </w:p>
    <w:p w14:paraId="33BE683C" w14:textId="78A4D5AD" w:rsidR="00C32397" w:rsidRDefault="00EA6D72" w:rsidP="00DC4538">
      <w:pPr>
        <w:pStyle w:val="Title2"/>
        <w:jc w:val="left"/>
        <w:rPr>
          <w:sz w:val="22"/>
          <w:szCs w:val="22"/>
        </w:rPr>
      </w:pPr>
      <w:r>
        <w:rPr>
          <w:sz w:val="22"/>
          <w:szCs w:val="22"/>
        </w:rPr>
        <w:t xml:space="preserve">Upon completing a generation, the Genetic Algorithm is run. </w:t>
      </w:r>
      <w:r w:rsidR="003362E6">
        <w:rPr>
          <w:sz w:val="22"/>
          <w:szCs w:val="22"/>
        </w:rPr>
        <w:t xml:space="preserve">To perform </w:t>
      </w:r>
      <w:r w:rsidR="003D77EE">
        <w:rPr>
          <w:sz w:val="22"/>
          <w:szCs w:val="22"/>
        </w:rPr>
        <w:t xml:space="preserve">uniform </w:t>
      </w:r>
      <w:r w:rsidR="003362E6">
        <w:rPr>
          <w:sz w:val="22"/>
          <w:szCs w:val="22"/>
        </w:rPr>
        <w:t>cross-over</w:t>
      </w:r>
      <w:r w:rsidR="00767C22">
        <w:rPr>
          <w:sz w:val="22"/>
          <w:szCs w:val="22"/>
        </w:rPr>
        <w:t xml:space="preserve">, the two parents already determined by their fitness are taken and on a random </w:t>
      </w:r>
      <w:r w:rsidR="00037CAE">
        <w:rPr>
          <w:sz w:val="22"/>
          <w:szCs w:val="22"/>
        </w:rPr>
        <w:t xml:space="preserve">50/50 </w:t>
      </w:r>
      <w:r w:rsidR="00767C22">
        <w:rPr>
          <w:sz w:val="22"/>
          <w:szCs w:val="22"/>
        </w:rPr>
        <w:t>chance</w:t>
      </w:r>
      <w:r w:rsidR="00F216E6">
        <w:rPr>
          <w:sz w:val="22"/>
          <w:szCs w:val="22"/>
        </w:rPr>
        <w:t xml:space="preserve"> </w:t>
      </w:r>
      <w:r w:rsidR="00767C22">
        <w:rPr>
          <w:sz w:val="22"/>
          <w:szCs w:val="22"/>
        </w:rPr>
        <w:t>(so equal between the two)</w:t>
      </w:r>
      <w:r w:rsidR="00C131F6">
        <w:rPr>
          <w:sz w:val="22"/>
          <w:szCs w:val="22"/>
        </w:rPr>
        <w:t xml:space="preserve"> the current gene for this child individual is picked out from either parent. This is then repeated for every gene/chromosome in the individual, or</w:t>
      </w:r>
      <w:r w:rsidR="00F216E6">
        <w:rPr>
          <w:sz w:val="22"/>
          <w:szCs w:val="22"/>
        </w:rPr>
        <w:t xml:space="preserve"> </w:t>
      </w:r>
      <w:r w:rsidR="00C131F6">
        <w:rPr>
          <w:sz w:val="22"/>
          <w:szCs w:val="22"/>
        </w:rPr>
        <w:t xml:space="preserve">each weight and bias within the network. Using uniform cross-over will allow for a better mixture of the two parents into the next generation, meaning a better exploration of the space will occur. </w:t>
      </w:r>
    </w:p>
    <w:p w14:paraId="66A6517F" w14:textId="35444363" w:rsidR="00A61E38" w:rsidRDefault="00A61E38" w:rsidP="00DC4538">
      <w:pPr>
        <w:pStyle w:val="Title2"/>
        <w:jc w:val="left"/>
        <w:rPr>
          <w:sz w:val="22"/>
          <w:szCs w:val="22"/>
        </w:rPr>
      </w:pPr>
      <w:r>
        <w:rPr>
          <w:sz w:val="22"/>
          <w:szCs w:val="22"/>
        </w:rPr>
        <w:t xml:space="preserve">For mutation, I have </w:t>
      </w:r>
      <w:r w:rsidR="00D55689">
        <w:rPr>
          <w:sz w:val="22"/>
          <w:szCs w:val="22"/>
        </w:rPr>
        <w:t xml:space="preserve">given a random chance of 1% to each gene such that if this probability is hit, the </w:t>
      </w:r>
      <w:r w:rsidR="00D14D9B">
        <w:rPr>
          <w:sz w:val="22"/>
          <w:szCs w:val="22"/>
        </w:rPr>
        <w:t xml:space="preserve">new gene placed into the child is not of the two </w:t>
      </w:r>
      <w:r w:rsidR="00341D8F">
        <w:rPr>
          <w:sz w:val="22"/>
          <w:szCs w:val="22"/>
        </w:rPr>
        <w:t>parents</w:t>
      </w:r>
      <w:r w:rsidR="00D14D9B">
        <w:rPr>
          <w:sz w:val="22"/>
          <w:szCs w:val="22"/>
        </w:rPr>
        <w:t xml:space="preserve"> but a new random weight between whatever the range is that has been specified, which to start will be a common -1 to 1 range</w:t>
      </w:r>
      <w:r w:rsidR="00124360">
        <w:rPr>
          <w:sz w:val="22"/>
          <w:szCs w:val="22"/>
        </w:rPr>
        <w:t xml:space="preserve"> – subject to change</w:t>
      </w:r>
      <w:r w:rsidR="00D14D9B">
        <w:rPr>
          <w:sz w:val="22"/>
          <w:szCs w:val="22"/>
        </w:rPr>
        <w:t>.</w:t>
      </w:r>
    </w:p>
    <w:p w14:paraId="26178E01" w14:textId="01035697" w:rsidR="00341D8F" w:rsidRDefault="00341D8F" w:rsidP="00DC4538">
      <w:pPr>
        <w:pStyle w:val="Title2"/>
        <w:jc w:val="left"/>
        <w:rPr>
          <w:sz w:val="22"/>
          <w:szCs w:val="22"/>
        </w:rPr>
      </w:pPr>
      <w:r>
        <w:rPr>
          <w:sz w:val="22"/>
          <w:szCs w:val="22"/>
        </w:rPr>
        <w:t>During this time, I also save away the best overall car from the current test iteration</w:t>
      </w:r>
      <w:r w:rsidR="00A64141">
        <w:rPr>
          <w:sz w:val="22"/>
          <w:szCs w:val="22"/>
        </w:rPr>
        <w:t>. I do this by comparing the best parent’s fitness to the current saved best overall car, which is initialized to ‘</w:t>
      </w:r>
      <w:r w:rsidR="00A64141" w:rsidRPr="00A64141">
        <w:rPr>
          <w:i/>
          <w:iCs/>
          <w:sz w:val="22"/>
          <w:szCs w:val="22"/>
        </w:rPr>
        <w:t>-infinity</w:t>
      </w:r>
      <w:r w:rsidR="00A64141">
        <w:rPr>
          <w:sz w:val="22"/>
          <w:szCs w:val="22"/>
        </w:rPr>
        <w:t xml:space="preserve">’, </w:t>
      </w:r>
      <w:r w:rsidR="00720015">
        <w:rPr>
          <w:sz w:val="22"/>
          <w:szCs w:val="22"/>
        </w:rPr>
        <w:t>if this parent has a higher fitness that the current best, it then replaces and becomes the current best. The reason for this is because I can easily see how the cars are progressing, and if they are becoming overfit in a certain direction and not managing the beat the current best</w:t>
      </w:r>
      <w:r w:rsidR="008652B2">
        <w:rPr>
          <w:sz w:val="22"/>
          <w:szCs w:val="22"/>
        </w:rPr>
        <w:t>, as well as save this car separately so I can replay it later, since I may change the current testing environment to explore other avenues.</w:t>
      </w:r>
    </w:p>
    <w:p w14:paraId="781D9A1F" w14:textId="7179DA3B" w:rsidR="0044315A" w:rsidRPr="00026619" w:rsidRDefault="0044315A" w:rsidP="00DC4538">
      <w:pPr>
        <w:pStyle w:val="Title2"/>
        <w:jc w:val="left"/>
        <w:rPr>
          <w:sz w:val="22"/>
          <w:szCs w:val="22"/>
        </w:rPr>
      </w:pPr>
      <w:r>
        <w:rPr>
          <w:sz w:val="22"/>
          <w:szCs w:val="22"/>
        </w:rPr>
        <w:lastRenderedPageBreak/>
        <w:t xml:space="preserve">Finally, the generation number is updated, so that it is easy to track how fast a car may be progressing, </w:t>
      </w:r>
      <w:r w:rsidR="006B115C">
        <w:rPr>
          <w:sz w:val="22"/>
          <w:szCs w:val="22"/>
        </w:rPr>
        <w:t>i.e.,</w:t>
      </w:r>
      <w:r>
        <w:rPr>
          <w:sz w:val="22"/>
          <w:szCs w:val="22"/>
        </w:rPr>
        <w:t xml:space="preserve"> it is managing to navigate the course within only a few generations (faster), or a large number or generations (slower).</w:t>
      </w:r>
    </w:p>
    <w:p w14:paraId="46F1EF16" w14:textId="4A6E0AD0" w:rsidR="007F3D86" w:rsidRDefault="007F3D86" w:rsidP="00DC4538">
      <w:pPr>
        <w:pStyle w:val="Title2"/>
        <w:jc w:val="left"/>
        <w:rPr>
          <w:sz w:val="32"/>
          <w:szCs w:val="32"/>
          <w:u w:val="single"/>
        </w:rPr>
      </w:pPr>
    </w:p>
    <w:p w14:paraId="71F5C6B4" w14:textId="7024BD7A"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15F51D17" w14:textId="46FC5B6E" w:rsidR="006756DE" w:rsidRDefault="006756DE" w:rsidP="00DC4538">
      <w:pPr>
        <w:pStyle w:val="Title2"/>
        <w:jc w:val="left"/>
        <w:rPr>
          <w:sz w:val="22"/>
          <w:szCs w:val="22"/>
        </w:rPr>
      </w:pPr>
      <w:r>
        <w:rPr>
          <w:sz w:val="22"/>
          <w:szCs w:val="22"/>
        </w:rPr>
        <w:t xml:space="preserve">Videos used to showcase </w:t>
      </w:r>
      <w:r w:rsidR="00DD350A">
        <w:rPr>
          <w:sz w:val="22"/>
          <w:szCs w:val="22"/>
        </w:rPr>
        <w:t>behavior</w:t>
      </w:r>
      <w:r>
        <w:rPr>
          <w:sz w:val="22"/>
          <w:szCs w:val="22"/>
        </w:rPr>
        <w:t xml:space="preserve"> and comparisons:</w:t>
      </w:r>
    </w:p>
    <w:p w14:paraId="0946B014" w14:textId="122B0019" w:rsidR="006756DE" w:rsidRDefault="006756DE" w:rsidP="00DC4538">
      <w:pPr>
        <w:pStyle w:val="Title2"/>
        <w:jc w:val="left"/>
        <w:rPr>
          <w:sz w:val="22"/>
          <w:szCs w:val="22"/>
        </w:rPr>
      </w:pPr>
      <w:r>
        <w:rPr>
          <w:sz w:val="22"/>
          <w:szCs w:val="22"/>
        </w:rPr>
        <w:t>[V1]:</w:t>
      </w:r>
      <w:r w:rsidR="00481C6A">
        <w:rPr>
          <w:sz w:val="22"/>
          <w:szCs w:val="22"/>
        </w:rPr>
        <w:t xml:space="preserve"> Just simulation</w:t>
      </w:r>
    </w:p>
    <w:p w14:paraId="6102000F" w14:textId="499E9BF3" w:rsidR="006756DE" w:rsidRDefault="006756DE" w:rsidP="00DC4538">
      <w:pPr>
        <w:pStyle w:val="Title2"/>
        <w:jc w:val="left"/>
        <w:rPr>
          <w:sz w:val="22"/>
          <w:szCs w:val="22"/>
        </w:rPr>
      </w:pPr>
      <w:r>
        <w:rPr>
          <w:sz w:val="22"/>
          <w:szCs w:val="22"/>
        </w:rPr>
        <w:t>[V2]:</w:t>
      </w:r>
      <w:r w:rsidR="00481C6A">
        <w:rPr>
          <w:sz w:val="22"/>
          <w:szCs w:val="22"/>
        </w:rPr>
        <w:t xml:space="preserve"> Real comparison</w:t>
      </w:r>
    </w:p>
    <w:p w14:paraId="72CDA3DD" w14:textId="50513A31" w:rsidR="00C95338" w:rsidRDefault="00C95338" w:rsidP="00DC4538">
      <w:pPr>
        <w:pStyle w:val="Title2"/>
        <w:jc w:val="left"/>
        <w:rPr>
          <w:sz w:val="22"/>
          <w:szCs w:val="22"/>
        </w:rPr>
      </w:pPr>
      <w:r>
        <w:rPr>
          <w:sz w:val="22"/>
          <w:szCs w:val="22"/>
        </w:rPr>
        <w:t>These will be referred to during this results section to aid in understanding, as well as the use of pictures of the car.</w:t>
      </w:r>
    </w:p>
    <w:p w14:paraId="5732576B" w14:textId="58A990A6" w:rsidR="00B6722D" w:rsidRPr="00B6722D" w:rsidRDefault="00B6722D" w:rsidP="00DC4538">
      <w:pPr>
        <w:pStyle w:val="Title2"/>
        <w:jc w:val="left"/>
        <w:rPr>
          <w:u w:val="single"/>
        </w:rPr>
      </w:pPr>
      <w:r>
        <w:rPr>
          <w:u w:val="single"/>
        </w:rPr>
        <w:t>5.1 Observations of the simulation</w:t>
      </w:r>
    </w:p>
    <w:p w14:paraId="3752C54F" w14:textId="5ACA1785" w:rsidR="00B70F82" w:rsidRDefault="0001747B" w:rsidP="00DC4538">
      <w:pPr>
        <w:pStyle w:val="Title2"/>
        <w:jc w:val="left"/>
        <w:rPr>
          <w:sz w:val="22"/>
          <w:szCs w:val="22"/>
        </w:rPr>
      </w:pPr>
      <w:r>
        <w:rPr>
          <w:sz w:val="22"/>
          <w:szCs w:val="22"/>
        </w:rPr>
        <w:t>Initially, I started with a network</w:t>
      </w:r>
      <w:r w:rsidR="00D03646">
        <w:rPr>
          <w:sz w:val="22"/>
          <w:szCs w:val="22"/>
        </w:rPr>
        <w:t xml:space="preserve"> of topology 10, 7, 5, 3 for the hidden layers</w:t>
      </w:r>
      <w:r w:rsidR="004059A0">
        <w:rPr>
          <w:sz w:val="22"/>
          <w:szCs w:val="22"/>
        </w:rPr>
        <w:t>.</w:t>
      </w:r>
      <w:r w:rsidR="00D03646">
        <w:rPr>
          <w:sz w:val="22"/>
          <w:szCs w:val="22"/>
        </w:rPr>
        <w:t xml:space="preserve"> A size of 10 and 2 are constant for the actual network inputs and the outputs, these will not be changing.</w:t>
      </w:r>
    </w:p>
    <w:p w14:paraId="4C85EA54" w14:textId="2D6CF0C2" w:rsidR="0001747B" w:rsidRDefault="00B70F82" w:rsidP="00DC4538">
      <w:pPr>
        <w:pStyle w:val="Title2"/>
        <w:jc w:val="left"/>
        <w:rPr>
          <w:sz w:val="22"/>
          <w:szCs w:val="22"/>
        </w:rPr>
      </w:pPr>
      <w:r>
        <w:rPr>
          <w:sz w:val="22"/>
          <w:szCs w:val="22"/>
        </w:rPr>
        <w:t xml:space="preserve">Due to this being the first time running the whole A.I. process, including all of the forward pass of the network and </w:t>
      </w:r>
      <w:r w:rsidR="00974AA0">
        <w:rPr>
          <w:sz w:val="22"/>
          <w:szCs w:val="22"/>
        </w:rPr>
        <w:t xml:space="preserve">the </w:t>
      </w:r>
      <w:r>
        <w:rPr>
          <w:sz w:val="22"/>
          <w:szCs w:val="22"/>
        </w:rPr>
        <w:t>GA</w:t>
      </w:r>
      <w:r w:rsidR="00974AA0">
        <w:rPr>
          <w:sz w:val="22"/>
          <w:szCs w:val="22"/>
        </w:rPr>
        <w:t>, there were some bugs that did unfortunately reflect in the results, by not allowing the car to behave correctly.</w:t>
      </w:r>
    </w:p>
    <w:p w14:paraId="475D02EA" w14:textId="27946364" w:rsidR="00974AA0" w:rsidRDefault="00974AA0" w:rsidP="00DC4538">
      <w:pPr>
        <w:pStyle w:val="Title2"/>
        <w:jc w:val="left"/>
        <w:rPr>
          <w:sz w:val="22"/>
          <w:szCs w:val="22"/>
        </w:rPr>
      </w:pPr>
      <w:r>
        <w:rPr>
          <w:sz w:val="22"/>
          <w:szCs w:val="22"/>
        </w:rPr>
        <w:t xml:space="preserve">The main issue found, that was corrected for subsequent attempts/tests was some outputs of the hidden layers did not also include the altered sigmoid function, but just the usual sigmoid giving an output of between 0 and 1. This meant that as the values propagated through the network, any ability to </w:t>
      </w:r>
      <w:r w:rsidR="001A5FF3">
        <w:rPr>
          <w:sz w:val="22"/>
          <w:szCs w:val="22"/>
        </w:rPr>
        <w:t xml:space="preserve">turn negative was removed, preventing the car from being able brake, or turn to the left. This is a crucial point that the car needs to learn since the first corner it will encounter is a </w:t>
      </w:r>
      <w:r w:rsidR="00DD1A2B">
        <w:rPr>
          <w:sz w:val="22"/>
          <w:szCs w:val="22"/>
        </w:rPr>
        <w:t>left-hand</w:t>
      </w:r>
      <w:r w:rsidR="001A5FF3">
        <w:rPr>
          <w:sz w:val="22"/>
          <w:szCs w:val="22"/>
        </w:rPr>
        <w:t xml:space="preserve"> corner (Coppice</w:t>
      </w:r>
      <w:r w:rsidR="00CA483F">
        <w:rPr>
          <w:sz w:val="22"/>
          <w:szCs w:val="22"/>
        </w:rPr>
        <w:t xml:space="preserve"> – name of the corner</w:t>
      </w:r>
      <w:r w:rsidR="001A5FF3">
        <w:rPr>
          <w:sz w:val="22"/>
          <w:szCs w:val="22"/>
        </w:rPr>
        <w:t>).</w:t>
      </w:r>
      <w:r w:rsidR="00CA483F">
        <w:rPr>
          <w:sz w:val="22"/>
          <w:szCs w:val="22"/>
        </w:rPr>
        <w:t xml:space="preserve"> </w:t>
      </w:r>
    </w:p>
    <w:p w14:paraId="246FDE44" w14:textId="2C90C2A7" w:rsidR="00974AA0" w:rsidRDefault="00974AA0" w:rsidP="00DC4538">
      <w:pPr>
        <w:pStyle w:val="Title2"/>
        <w:jc w:val="left"/>
        <w:rPr>
          <w:sz w:val="22"/>
          <w:szCs w:val="22"/>
        </w:rPr>
      </w:pPr>
      <w:r>
        <w:rPr>
          <w:sz w:val="22"/>
          <w:szCs w:val="22"/>
        </w:rPr>
        <w:t>**{Link to clip if avai</w:t>
      </w:r>
      <w:r w:rsidR="00296002">
        <w:rPr>
          <w:sz w:val="22"/>
          <w:szCs w:val="22"/>
        </w:rPr>
        <w:t>l</w:t>
      </w:r>
      <w:r>
        <w:rPr>
          <w:sz w:val="22"/>
          <w:szCs w:val="22"/>
        </w:rPr>
        <w:t>able}**</w:t>
      </w:r>
    </w:p>
    <w:p w14:paraId="48885590" w14:textId="2BE2C97E" w:rsidR="005A1A14" w:rsidRDefault="005A1A14" w:rsidP="00DC4538">
      <w:pPr>
        <w:pStyle w:val="Title2"/>
        <w:jc w:val="left"/>
        <w:rPr>
          <w:sz w:val="22"/>
          <w:szCs w:val="22"/>
        </w:rPr>
      </w:pPr>
      <w:r>
        <w:rPr>
          <w:sz w:val="22"/>
          <w:szCs w:val="22"/>
        </w:rPr>
        <w:t>As stated, unfortunately this instance is not applicable for further comparisons, as there was a major bug preventing the cars from operating correctly.</w:t>
      </w:r>
    </w:p>
    <w:p w14:paraId="3658C077" w14:textId="28E8F242" w:rsidR="00420261" w:rsidRDefault="001D1B60" w:rsidP="00DC4538">
      <w:pPr>
        <w:pStyle w:val="Title2"/>
        <w:jc w:val="left"/>
        <w:rPr>
          <w:sz w:val="22"/>
          <w:szCs w:val="22"/>
        </w:rPr>
      </w:pPr>
      <w:r>
        <w:rPr>
          <w:sz w:val="22"/>
          <w:szCs w:val="22"/>
        </w:rPr>
        <w:t>Upon fixing this bug, I also decided to start with a simpler network and build back up to more complex Deep Neural Networks. So, for this first bug-free run, I used just a basic Neural Network with only 1 hidden layer of size 10. My reasons for trying out a non DNN topology is due to some online examples using a simple network such as this for their instances of autonomous vehicles</w:t>
      </w:r>
      <w:r w:rsidR="00431A71">
        <w:rPr>
          <w:sz w:val="22"/>
          <w:szCs w:val="22"/>
        </w:rPr>
        <w:t xml:space="preserve">, however, the networks soon </w:t>
      </w:r>
      <w:r w:rsidR="006159F1">
        <w:rPr>
          <w:sz w:val="22"/>
          <w:szCs w:val="22"/>
        </w:rPr>
        <w:t>return</w:t>
      </w:r>
      <w:r w:rsidR="00431A71">
        <w:rPr>
          <w:sz w:val="22"/>
          <w:szCs w:val="22"/>
        </w:rPr>
        <w:t xml:space="preserve"> to multiple hidden layers (a DNN)</w:t>
      </w:r>
      <w:r>
        <w:rPr>
          <w:sz w:val="22"/>
          <w:szCs w:val="22"/>
        </w:rPr>
        <w:t>.</w:t>
      </w:r>
    </w:p>
    <w:p w14:paraId="540BBBD1" w14:textId="27503526" w:rsidR="0093781B" w:rsidRDefault="0093781B" w:rsidP="00DC4538">
      <w:pPr>
        <w:pStyle w:val="Title2"/>
        <w:jc w:val="left"/>
        <w:rPr>
          <w:sz w:val="22"/>
          <w:szCs w:val="22"/>
        </w:rPr>
      </w:pPr>
      <w:r>
        <w:rPr>
          <w:sz w:val="22"/>
          <w:szCs w:val="22"/>
        </w:rPr>
        <w:lastRenderedPageBreak/>
        <w:t xml:space="preserve">I also increased the range the weights can occupy to -5 and 5, </w:t>
      </w:r>
      <w:r w:rsidR="008F0005">
        <w:rPr>
          <w:sz w:val="22"/>
          <w:szCs w:val="22"/>
        </w:rPr>
        <w:t>since</w:t>
      </w:r>
      <w:r>
        <w:rPr>
          <w:sz w:val="22"/>
          <w:szCs w:val="22"/>
        </w:rPr>
        <w:t xml:space="preserve"> even though the cars did not behave correctly, the movements they did make were very small. For example, they accelerated slowly, and only gradually turned right, instead of being able to accelerate at a faster rate or turn a sharp right to avoid walls.</w:t>
      </w:r>
    </w:p>
    <w:p w14:paraId="08D7E8E9" w14:textId="61CC1CEA" w:rsidR="0093781B" w:rsidRDefault="00431A71" w:rsidP="00DC4538">
      <w:pPr>
        <w:pStyle w:val="Title2"/>
        <w:jc w:val="left"/>
        <w:rPr>
          <w:sz w:val="22"/>
          <w:szCs w:val="22"/>
        </w:rPr>
      </w:pPr>
      <w:r>
        <w:rPr>
          <w:sz w:val="22"/>
          <w:szCs w:val="22"/>
        </w:rPr>
        <w:t xml:space="preserve">Improvements were visible extremely quickly within this test, by generation </w:t>
      </w:r>
      <w:r w:rsidR="004C2CEE">
        <w:rPr>
          <w:sz w:val="22"/>
          <w:szCs w:val="22"/>
        </w:rPr>
        <w:t>3 it was able to turn the first few corners.</w:t>
      </w:r>
    </w:p>
    <w:p w14:paraId="4C699448" w14:textId="4F3CBD96" w:rsidR="004C2CEE" w:rsidRDefault="004C2CEE" w:rsidP="00DC4538">
      <w:pPr>
        <w:pStyle w:val="Title2"/>
        <w:jc w:val="left"/>
        <w:rPr>
          <w:sz w:val="22"/>
          <w:szCs w:val="22"/>
        </w:rPr>
      </w:pPr>
      <w:r>
        <w:rPr>
          <w:sz w:val="22"/>
          <w:szCs w:val="22"/>
        </w:rPr>
        <w:t>**{Link to clip if available}**</w:t>
      </w:r>
    </w:p>
    <w:p w14:paraId="68420C51" w14:textId="6C3DCF9B" w:rsidR="004C2CEE" w:rsidRDefault="004C2CEE" w:rsidP="00DC4538">
      <w:pPr>
        <w:pStyle w:val="Title2"/>
        <w:jc w:val="left"/>
        <w:rPr>
          <w:sz w:val="22"/>
          <w:szCs w:val="22"/>
        </w:rPr>
      </w:pPr>
      <w:r>
        <w:rPr>
          <w:sz w:val="22"/>
          <w:szCs w:val="22"/>
        </w:rPr>
        <w:t xml:space="preserve">However, the car was very unstable, meaning it </w:t>
      </w:r>
      <w:r w:rsidR="005A478C">
        <w:rPr>
          <w:sz w:val="22"/>
          <w:szCs w:val="22"/>
        </w:rPr>
        <w:t xml:space="preserve">slalomed side to side extreme amounts while driving forward. This </w:t>
      </w:r>
      <w:r w:rsidR="00C720FA">
        <w:rPr>
          <w:sz w:val="22"/>
          <w:szCs w:val="22"/>
        </w:rPr>
        <w:t xml:space="preserve">is likely </w:t>
      </w:r>
      <w:r w:rsidR="005A478C">
        <w:rPr>
          <w:sz w:val="22"/>
          <w:szCs w:val="22"/>
        </w:rPr>
        <w:t>due to the change in range for weights, now that they are much larger values, the outputs given will also be much more extreme leading to this erratic behavior of the car</w:t>
      </w:r>
      <w:r w:rsidR="00BD71F0">
        <w:rPr>
          <w:sz w:val="22"/>
          <w:szCs w:val="22"/>
        </w:rPr>
        <w:t>.</w:t>
      </w:r>
      <w:r w:rsidR="007F1CC4">
        <w:rPr>
          <w:sz w:val="22"/>
          <w:szCs w:val="22"/>
        </w:rPr>
        <w:t xml:space="preserve"> These extreme movements also led to a lot of understeer from the car while turning. Understeer is when the wheels are turned in an attempt to make a corner but lose any grip and traction they may have</w:t>
      </w:r>
      <w:r w:rsidR="00002591">
        <w:rPr>
          <w:sz w:val="22"/>
          <w:szCs w:val="22"/>
        </w:rPr>
        <w:t xml:space="preserve"> due to too much speed entering a corner, or too much angle for the speed</w:t>
      </w:r>
      <w:r w:rsidR="007F1CC4">
        <w:rPr>
          <w:sz w:val="22"/>
          <w:szCs w:val="22"/>
        </w:rPr>
        <w:t>, such that the car continues to move fairly straight even with the wheels turned.</w:t>
      </w:r>
    </w:p>
    <w:p w14:paraId="1759CB95" w14:textId="54D9D098" w:rsidR="00A40665" w:rsidRDefault="00A40665" w:rsidP="00DC4538">
      <w:pPr>
        <w:pStyle w:val="Title2"/>
        <w:jc w:val="left"/>
        <w:rPr>
          <w:sz w:val="22"/>
          <w:szCs w:val="22"/>
        </w:rPr>
      </w:pPr>
      <w:r>
        <w:rPr>
          <w:sz w:val="22"/>
          <w:szCs w:val="22"/>
        </w:rPr>
        <w:t>**{Pictures of it (maybe 3) that show the wiggle, if exist }**</w:t>
      </w:r>
    </w:p>
    <w:p w14:paraId="4151EBCE" w14:textId="7D8BA249" w:rsidR="0093781B" w:rsidRDefault="00683E11" w:rsidP="00DC4538">
      <w:pPr>
        <w:pStyle w:val="Title2"/>
        <w:jc w:val="left"/>
        <w:rPr>
          <w:sz w:val="22"/>
          <w:szCs w:val="22"/>
        </w:rPr>
      </w:pPr>
      <w:r>
        <w:rPr>
          <w:sz w:val="22"/>
          <w:szCs w:val="22"/>
        </w:rPr>
        <w:t>The car did fail to improve however much after this point, a very slight improvement in the stability of the car, but not to any adequate condition, but there was little to no improvement on</w:t>
      </w:r>
      <w:r w:rsidR="005D3AA1">
        <w:rPr>
          <w:sz w:val="22"/>
          <w:szCs w:val="22"/>
        </w:rPr>
        <w:t xml:space="preserve"> the fitness, and distance travelled by the car by generation 11.</w:t>
      </w:r>
    </w:p>
    <w:p w14:paraId="70DDC566" w14:textId="032D7E5A" w:rsidR="00B6722D" w:rsidRDefault="00B6722D" w:rsidP="00DC4538">
      <w:pPr>
        <w:pStyle w:val="Title2"/>
        <w:jc w:val="left"/>
        <w:rPr>
          <w:sz w:val="22"/>
          <w:szCs w:val="22"/>
        </w:rPr>
      </w:pPr>
      <w:r>
        <w:rPr>
          <w:sz w:val="22"/>
          <w:szCs w:val="22"/>
        </w:rPr>
        <w:t xml:space="preserve">To test my reasoning for the extreme wiggle the car developed in the previous test, I ran the same network topology </w:t>
      </w:r>
      <w:r w:rsidR="00B34075">
        <w:rPr>
          <w:sz w:val="22"/>
          <w:szCs w:val="22"/>
        </w:rPr>
        <w:t xml:space="preserve">(the small, simple, single layer of 10) </w:t>
      </w:r>
      <w:r w:rsidR="00E3512A">
        <w:rPr>
          <w:sz w:val="22"/>
          <w:szCs w:val="22"/>
        </w:rPr>
        <w:t xml:space="preserve">but with the weight ranges </w:t>
      </w:r>
      <w:r w:rsidR="000D2383">
        <w:rPr>
          <w:sz w:val="22"/>
          <w:szCs w:val="22"/>
        </w:rPr>
        <w:t>reduced</w:t>
      </w:r>
      <w:r w:rsidR="00E3512A">
        <w:rPr>
          <w:sz w:val="22"/>
          <w:szCs w:val="22"/>
        </w:rPr>
        <w:t xml:space="preserve"> to between -1 and 1 again. Upon running the evolution of the </w:t>
      </w:r>
      <w:r w:rsidR="000D2383">
        <w:rPr>
          <w:sz w:val="22"/>
          <w:szCs w:val="22"/>
        </w:rPr>
        <w:t>car,</w:t>
      </w:r>
      <w:r w:rsidR="00E3512A">
        <w:rPr>
          <w:sz w:val="22"/>
          <w:szCs w:val="22"/>
        </w:rPr>
        <w:t xml:space="preserve"> it was immediately apparent that this was indeed the reason for the erratic behavior of the car, proving my theory/hypothesis correct</w:t>
      </w:r>
      <w:r w:rsidR="001473E2">
        <w:rPr>
          <w:sz w:val="22"/>
          <w:szCs w:val="22"/>
        </w:rPr>
        <w:t>, the car was very stable, albeit extremely slow since the range was not large enough to allow for outputs in the range to create desirable</w:t>
      </w:r>
      <w:r w:rsidR="004E4BAB">
        <w:rPr>
          <w:sz w:val="22"/>
          <w:szCs w:val="22"/>
        </w:rPr>
        <w:t xml:space="preserve"> </w:t>
      </w:r>
      <w:r w:rsidR="001F2875">
        <w:rPr>
          <w:sz w:val="22"/>
          <w:szCs w:val="22"/>
        </w:rPr>
        <w:t>movements for the car, but this experiment did allow for better understanding on how these value ranges will affect the control of the car</w:t>
      </w:r>
      <w:r w:rsidR="00115DF3">
        <w:rPr>
          <w:sz w:val="22"/>
          <w:szCs w:val="22"/>
        </w:rPr>
        <w:t xml:space="preserve"> showing that I will need to find a suitable range for these weights</w:t>
      </w:r>
      <w:r w:rsidR="001F2875">
        <w:rPr>
          <w:sz w:val="22"/>
          <w:szCs w:val="22"/>
        </w:rPr>
        <w:t>.</w:t>
      </w:r>
      <w:r w:rsidR="00DF6146">
        <w:rPr>
          <w:sz w:val="22"/>
          <w:szCs w:val="22"/>
        </w:rPr>
        <w:t xml:space="preserve"> By generation 11 again however, the car was not able to adapt to a sharp</w:t>
      </w:r>
      <w:r w:rsidR="000677B7">
        <w:rPr>
          <w:sz w:val="22"/>
          <w:szCs w:val="22"/>
        </w:rPr>
        <w:t xml:space="preserve">er 90-degree </w:t>
      </w:r>
      <w:r w:rsidR="00ED4F36">
        <w:rPr>
          <w:sz w:val="22"/>
          <w:szCs w:val="22"/>
        </w:rPr>
        <w:t>right-hand</w:t>
      </w:r>
      <w:r w:rsidR="00DF6146">
        <w:rPr>
          <w:sz w:val="22"/>
          <w:szCs w:val="22"/>
        </w:rPr>
        <w:t xml:space="preserve"> corner (Park), being stuck here for lots of generations.</w:t>
      </w:r>
    </w:p>
    <w:p w14:paraId="03550430" w14:textId="77777777" w:rsidR="00C33A01" w:rsidRDefault="00C33A01" w:rsidP="00DC4538">
      <w:pPr>
        <w:pStyle w:val="Title2"/>
        <w:jc w:val="left"/>
        <w:rPr>
          <w:sz w:val="22"/>
          <w:szCs w:val="22"/>
        </w:rPr>
      </w:pPr>
    </w:p>
    <w:p w14:paraId="63765928" w14:textId="71E8482F" w:rsidR="00ED4F36" w:rsidRDefault="00115DF3" w:rsidP="00DC4538">
      <w:pPr>
        <w:pStyle w:val="Title2"/>
        <w:jc w:val="left"/>
        <w:rPr>
          <w:sz w:val="22"/>
          <w:szCs w:val="22"/>
        </w:rPr>
      </w:pPr>
      <w:r>
        <w:rPr>
          <w:sz w:val="22"/>
          <w:szCs w:val="22"/>
        </w:rPr>
        <w:t xml:space="preserve">Moving on from this, I implemented a DNN with layer sizes of 8 and 4 between the input and output. </w:t>
      </w:r>
      <w:r w:rsidR="009F1194">
        <w:rPr>
          <w:sz w:val="22"/>
          <w:szCs w:val="22"/>
        </w:rPr>
        <w:t xml:space="preserve">In order to better understand these </w:t>
      </w:r>
      <w:r w:rsidR="001C0789">
        <w:rPr>
          <w:sz w:val="22"/>
          <w:szCs w:val="22"/>
        </w:rPr>
        <w:t>changes,</w:t>
      </w:r>
      <w:r w:rsidR="009F1194">
        <w:rPr>
          <w:sz w:val="22"/>
          <w:szCs w:val="22"/>
        </w:rPr>
        <w:t xml:space="preserve"> I also did not adjust the weights range, only the topology since changing one thing at a time whilst starting out helps identify how each parameter of the network affects the total outcome. However, I did have plans to increase them to -2 and 2 within this test.</w:t>
      </w:r>
      <w:r w:rsidR="00FB38C9">
        <w:rPr>
          <w:sz w:val="22"/>
          <w:szCs w:val="22"/>
        </w:rPr>
        <w:t xml:space="preserve"> Doing both of these even with the network change unfortunately did not allow the car to make it past this 90-degree right-hander.</w:t>
      </w:r>
    </w:p>
    <w:p w14:paraId="1B6D91BB" w14:textId="45812968" w:rsidR="00385826" w:rsidRDefault="00A16CA0" w:rsidP="00DC4538">
      <w:pPr>
        <w:pStyle w:val="Title2"/>
        <w:jc w:val="left"/>
        <w:rPr>
          <w:sz w:val="22"/>
          <w:szCs w:val="22"/>
        </w:rPr>
      </w:pPr>
      <w:r>
        <w:rPr>
          <w:sz w:val="22"/>
          <w:szCs w:val="22"/>
        </w:rPr>
        <w:t xml:space="preserve">In an attempt to remedy this, I </w:t>
      </w:r>
      <w:r w:rsidR="001A3E92">
        <w:rPr>
          <w:sz w:val="22"/>
          <w:szCs w:val="22"/>
        </w:rPr>
        <w:t>again slightly increased the range of weights to -2.5 and 2.5</w:t>
      </w:r>
      <w:r w:rsidR="00B54400">
        <w:rPr>
          <w:sz w:val="22"/>
          <w:szCs w:val="22"/>
        </w:rPr>
        <w:t xml:space="preserve"> and a few observations came from this change (even if the end result was the same, stuck of the right-hander). </w:t>
      </w:r>
      <w:r w:rsidR="0007298A">
        <w:rPr>
          <w:sz w:val="22"/>
          <w:szCs w:val="22"/>
        </w:rPr>
        <w:t xml:space="preserve">To </w:t>
      </w:r>
      <w:r w:rsidR="0007298A">
        <w:rPr>
          <w:sz w:val="22"/>
          <w:szCs w:val="22"/>
        </w:rPr>
        <w:lastRenderedPageBreak/>
        <w:t>start off, some cars developed the ability to understand when a wall was rapidly approaching and begin to brake, slowing the car down. However, instead of braking to slow the car safely for the corner, the cars slowed to a complete stop, meaning that they were reset, as a stopped car is treated as a crashed car otherwise the simulation would be stuck on this car. Once a car was stopped in any position on the track, the inputs would not be changing, therefore no new actions would be taken by the car hence becoming stuck.</w:t>
      </w:r>
      <w:r w:rsidR="00385826">
        <w:rPr>
          <w:sz w:val="22"/>
          <w:szCs w:val="22"/>
        </w:rPr>
        <w:t xml:space="preserve"> On a positive </w:t>
      </w:r>
      <w:r w:rsidR="008D4BE0">
        <w:rPr>
          <w:sz w:val="22"/>
          <w:szCs w:val="22"/>
        </w:rPr>
        <w:t>note,</w:t>
      </w:r>
      <w:r w:rsidR="00385826">
        <w:rPr>
          <w:sz w:val="22"/>
          <w:szCs w:val="22"/>
        </w:rPr>
        <w:t xml:space="preserve"> from this observation, this is proving that the network is able to learn more </w:t>
      </w:r>
      <w:r w:rsidR="00616CC0">
        <w:rPr>
          <w:sz w:val="22"/>
          <w:szCs w:val="22"/>
        </w:rPr>
        <w:t>control and</w:t>
      </w:r>
      <w:r w:rsidR="00385826">
        <w:rPr>
          <w:sz w:val="22"/>
          <w:szCs w:val="22"/>
        </w:rPr>
        <w:t xml:space="preserve"> have a greater ability to ‘understand’ what it is doing, much more so than the simple, single layer network.</w:t>
      </w:r>
    </w:p>
    <w:p w14:paraId="77262317" w14:textId="3A703EB7" w:rsidR="00A16CA0" w:rsidRDefault="008917D9" w:rsidP="00DC4538">
      <w:pPr>
        <w:pStyle w:val="Title2"/>
        <w:jc w:val="left"/>
        <w:rPr>
          <w:sz w:val="22"/>
          <w:szCs w:val="22"/>
        </w:rPr>
      </w:pPr>
      <w:r>
        <w:rPr>
          <w:sz w:val="22"/>
          <w:szCs w:val="22"/>
        </w:rPr>
        <w:t>A new topology was tried with this same weight range, two hidden layers still with sizes of 10 and 5. This change did not bring anything new to the experiment and simulation and behaved extremely similarly to how the previous experiment did.</w:t>
      </w:r>
    </w:p>
    <w:p w14:paraId="7F22BD8E" w14:textId="01EA8A28" w:rsidR="00B50AAA" w:rsidRDefault="00B50AAA" w:rsidP="00DC4538">
      <w:pPr>
        <w:pStyle w:val="Title2"/>
        <w:jc w:val="left"/>
        <w:rPr>
          <w:sz w:val="22"/>
          <w:szCs w:val="22"/>
        </w:rPr>
      </w:pPr>
      <w:r>
        <w:rPr>
          <w:sz w:val="22"/>
          <w:szCs w:val="22"/>
        </w:rPr>
        <w:t>**{Insert picture of a car hitting the right hand turn?}**</w:t>
      </w:r>
    </w:p>
    <w:p w14:paraId="5E9B2F5B" w14:textId="75A8144A" w:rsidR="008917D9" w:rsidRDefault="0014260E" w:rsidP="00DC4538">
      <w:pPr>
        <w:pStyle w:val="Title2"/>
        <w:jc w:val="left"/>
        <w:rPr>
          <w:sz w:val="22"/>
          <w:szCs w:val="22"/>
        </w:rPr>
      </w:pPr>
      <w:r>
        <w:rPr>
          <w:sz w:val="22"/>
          <w:szCs w:val="22"/>
        </w:rPr>
        <w:t xml:space="preserve">Changing the topology again, to an even deeper neural network </w:t>
      </w:r>
      <w:r w:rsidR="00CC6B2F">
        <w:rPr>
          <w:sz w:val="22"/>
          <w:szCs w:val="22"/>
        </w:rPr>
        <w:t>with topology of hidden layers being 3, 5, 3</w:t>
      </w:r>
      <w:r w:rsidR="007C376D">
        <w:rPr>
          <w:sz w:val="22"/>
          <w:szCs w:val="22"/>
        </w:rPr>
        <w:t xml:space="preserve">, whilst sticking with the -2.5 and 2.5 weight ranges. </w:t>
      </w:r>
      <w:r w:rsidR="00CC6B2F">
        <w:rPr>
          <w:sz w:val="22"/>
          <w:szCs w:val="22"/>
        </w:rPr>
        <w:t xml:space="preserve"> </w:t>
      </w:r>
      <w:r w:rsidR="00C86FFD">
        <w:rPr>
          <w:sz w:val="22"/>
          <w:szCs w:val="22"/>
        </w:rPr>
        <w:t xml:space="preserve">Using this deeper neural network, some of the cars within this attempt were able to finally make it around the 90-degree right turn for the first time, indicating that the DNN and deep learning was </w:t>
      </w:r>
      <w:r w:rsidR="005769BA">
        <w:rPr>
          <w:sz w:val="22"/>
          <w:szCs w:val="22"/>
        </w:rPr>
        <w:t>producing</w:t>
      </w:r>
      <w:r w:rsidR="00C86FFD">
        <w:rPr>
          <w:sz w:val="22"/>
          <w:szCs w:val="22"/>
        </w:rPr>
        <w:t xml:space="preserve"> the expected, and desired results from deep learning architectures. </w:t>
      </w:r>
    </w:p>
    <w:p w14:paraId="0A51CC8D" w14:textId="1F88163C" w:rsidR="00B66C23" w:rsidRDefault="00B66C23" w:rsidP="00DC4538">
      <w:pPr>
        <w:pStyle w:val="Title2"/>
        <w:jc w:val="left"/>
        <w:rPr>
          <w:sz w:val="22"/>
          <w:szCs w:val="22"/>
        </w:rPr>
      </w:pPr>
      <w:r>
        <w:rPr>
          <w:sz w:val="22"/>
          <w:szCs w:val="22"/>
        </w:rPr>
        <w:t>**{Picture of car around the corner }**</w:t>
      </w:r>
    </w:p>
    <w:p w14:paraId="1435E277" w14:textId="20024A9E" w:rsidR="00B34075" w:rsidRDefault="00E50F6A" w:rsidP="00DC4538">
      <w:pPr>
        <w:pStyle w:val="Title2"/>
        <w:jc w:val="left"/>
        <w:rPr>
          <w:sz w:val="22"/>
          <w:szCs w:val="22"/>
        </w:rPr>
      </w:pPr>
      <w:r>
        <w:rPr>
          <w:sz w:val="22"/>
          <w:szCs w:val="22"/>
        </w:rPr>
        <w:t>Now that the corners were not much of an issue, I turned my attention to other aspects of the A.I., such as the fitness of the cars</w:t>
      </w:r>
      <w:r w:rsidR="00D66A15">
        <w:rPr>
          <w:sz w:val="22"/>
          <w:szCs w:val="22"/>
        </w:rPr>
        <w:t xml:space="preserve"> and how this is performing and improving over the course of multiple generations. Observing these values allowed me to spot some unwanted behavior out of the fitness values created by the cars. </w:t>
      </w:r>
      <w:r w:rsidR="008F0E1E">
        <w:rPr>
          <w:sz w:val="22"/>
          <w:szCs w:val="22"/>
        </w:rPr>
        <w:t>These unwanted values produced by the fitness function were meaning that a car that was able to make it around a good amount of the track, and navigate many corners</w:t>
      </w:r>
      <w:r w:rsidR="001053AF">
        <w:rPr>
          <w:sz w:val="22"/>
          <w:szCs w:val="22"/>
        </w:rPr>
        <w:t xml:space="preserve">, even if a little slowly, </w:t>
      </w:r>
      <w:r w:rsidR="008F0E1E">
        <w:rPr>
          <w:sz w:val="22"/>
          <w:szCs w:val="22"/>
        </w:rPr>
        <w:t>could end with a lower fitness than a car</w:t>
      </w:r>
      <w:r w:rsidR="001053AF">
        <w:rPr>
          <w:sz w:val="22"/>
          <w:szCs w:val="22"/>
        </w:rPr>
        <w:t xml:space="preserve"> that does not make it far around the track at all, but is very fast for the distance it does travel. This is clearly due to the fitness function currently selecting for the average speed of the car, meaning it does not care about the actual distance traveled by the car, only the speed in the time it was travelling. </w:t>
      </w:r>
    </w:p>
    <w:p w14:paraId="12F55576" w14:textId="0D620866" w:rsidR="00717AC1" w:rsidRDefault="00717AC1" w:rsidP="00DC4538">
      <w:pPr>
        <w:pStyle w:val="Title2"/>
        <w:jc w:val="left"/>
        <w:rPr>
          <w:sz w:val="22"/>
          <w:szCs w:val="22"/>
        </w:rPr>
      </w:pPr>
      <w:r>
        <w:rPr>
          <w:sz w:val="22"/>
          <w:szCs w:val="22"/>
        </w:rPr>
        <w:t>With a fitness function like this, a car that went in a straight line and crashed would have a higher fitness that a car that managed to navigate the track (as previously explained) even if the car travelled around the track quickly. This is because the average speed of the car that can successfully navigate, even in good time, will still be low due to the need to slow down for some corners and sets of corners, thus pulling down the average speed metric.</w:t>
      </w:r>
    </w:p>
    <w:p w14:paraId="04E8DF70" w14:textId="5AB2DB1E" w:rsidR="00717AC1" w:rsidRDefault="009A0194" w:rsidP="00DC4538">
      <w:pPr>
        <w:pStyle w:val="Title2"/>
        <w:jc w:val="left"/>
        <w:rPr>
          <w:sz w:val="22"/>
          <w:szCs w:val="22"/>
        </w:rPr>
      </w:pPr>
      <w:r>
        <w:rPr>
          <w:sz w:val="22"/>
          <w:szCs w:val="22"/>
        </w:rPr>
        <w:t xml:space="preserve">A new fitness function was devised to try and solve this problem. </w:t>
      </w:r>
      <w:r w:rsidR="00E83B91">
        <w:rPr>
          <w:sz w:val="22"/>
          <w:szCs w:val="22"/>
        </w:rPr>
        <w:t>The most important aspect of this autonomous vehicle</w:t>
      </w:r>
      <w:r>
        <w:rPr>
          <w:sz w:val="22"/>
          <w:szCs w:val="22"/>
        </w:rPr>
        <w:t xml:space="preserve"> </w:t>
      </w:r>
      <w:r w:rsidR="00B63A0A">
        <w:rPr>
          <w:sz w:val="22"/>
          <w:szCs w:val="22"/>
        </w:rPr>
        <w:t xml:space="preserve">is the ability to navigate the whole track, and, while I want to push the car to see how similar to a real driver this setup and technique can make </w:t>
      </w:r>
      <w:r w:rsidR="00AC2128">
        <w:rPr>
          <w:sz w:val="22"/>
          <w:szCs w:val="22"/>
        </w:rPr>
        <w:t>become</w:t>
      </w:r>
      <w:r w:rsidR="00B63A0A">
        <w:rPr>
          <w:sz w:val="22"/>
          <w:szCs w:val="22"/>
        </w:rPr>
        <w:t xml:space="preserve">, the car is not at all good enough if it is unable to navigate a lap of the track. </w:t>
      </w:r>
    </w:p>
    <w:p w14:paraId="51A1B263" w14:textId="2E1C93DC" w:rsidR="00E83B91" w:rsidRDefault="00506F9F" w:rsidP="00DC4538">
      <w:pPr>
        <w:pStyle w:val="Title2"/>
        <w:jc w:val="left"/>
        <w:rPr>
          <w:sz w:val="22"/>
          <w:szCs w:val="22"/>
        </w:rPr>
      </w:pPr>
      <w:r>
        <w:rPr>
          <w:sz w:val="22"/>
          <w:szCs w:val="22"/>
        </w:rPr>
        <w:lastRenderedPageBreak/>
        <w:t>The new fitness function will be using the distance mostly, with the time taken to drive until a crash occurs still being able to affect the fitness value given, but to a much lesser extent than with the average speed, where distance travelled is removed entirely.</w:t>
      </w:r>
    </w:p>
    <w:p w14:paraId="19611E3D" w14:textId="7EF6F3CD" w:rsidR="00806E8B" w:rsidRDefault="00806E8B" w:rsidP="00DC4538">
      <w:pPr>
        <w:pStyle w:val="Title2"/>
        <w:jc w:val="left"/>
        <w:rPr>
          <w:sz w:val="22"/>
          <w:szCs w:val="22"/>
        </w:rPr>
      </w:pPr>
      <w:r>
        <w:rPr>
          <w:sz w:val="22"/>
          <w:szCs w:val="22"/>
        </w:rPr>
        <w:t>This is the new fitness function I created:</w:t>
      </w:r>
    </w:p>
    <w:p w14:paraId="44B0A633" w14:textId="6B62AE1C" w:rsidR="00806E8B" w:rsidRPr="00806E8B" w:rsidRDefault="00806E8B" w:rsidP="00806E8B">
      <w:pPr>
        <w:pStyle w:val="Title2"/>
        <w:rPr>
          <w:sz w:val="22"/>
          <w:szCs w:val="22"/>
        </w:rPr>
      </w:pPr>
      <m:oMathPara>
        <m:oMath>
          <m:r>
            <w:rPr>
              <w:rFonts w:ascii="Cambria Math" w:hAnsi="Cambria Math"/>
              <w:sz w:val="22"/>
              <w:szCs w:val="22"/>
            </w:rPr>
            <m:t>f= (distance-(time*10))/100</m:t>
          </m:r>
        </m:oMath>
      </m:oMathPara>
    </w:p>
    <w:p w14:paraId="74618ADD" w14:textId="2367A627" w:rsidR="00806E8B" w:rsidRDefault="00806E8B" w:rsidP="00806E8B">
      <w:pPr>
        <w:pStyle w:val="Title2"/>
        <w:jc w:val="left"/>
        <w:rPr>
          <w:sz w:val="22"/>
          <w:szCs w:val="22"/>
        </w:rPr>
      </w:pPr>
      <w:r>
        <w:rPr>
          <w:sz w:val="22"/>
          <w:szCs w:val="22"/>
        </w:rPr>
        <w:t xml:space="preserve">As is clearly visible, the distance now is the key factor in the calculation of a fitness value. </w:t>
      </w:r>
      <w:r w:rsidR="00476A6E">
        <w:rPr>
          <w:sz w:val="22"/>
          <w:szCs w:val="22"/>
        </w:rPr>
        <w:t>A new set of cars/networks in generated and the algorithms run again, all with the same topology.</w:t>
      </w:r>
    </w:p>
    <w:p w14:paraId="5A5DFD29" w14:textId="14E067EC" w:rsidR="00892438" w:rsidRDefault="0089756A" w:rsidP="00806E8B">
      <w:pPr>
        <w:pStyle w:val="Title2"/>
        <w:jc w:val="left"/>
        <w:rPr>
          <w:sz w:val="22"/>
          <w:szCs w:val="22"/>
        </w:rPr>
      </w:pPr>
      <w:r>
        <w:rPr>
          <w:sz w:val="22"/>
          <w:szCs w:val="22"/>
        </w:rPr>
        <w:t xml:space="preserve">Starting this new </w:t>
      </w:r>
      <w:r w:rsidR="00B74F02">
        <w:rPr>
          <w:sz w:val="22"/>
          <w:szCs w:val="22"/>
        </w:rPr>
        <w:t>test,</w:t>
      </w:r>
      <w:r>
        <w:rPr>
          <w:sz w:val="22"/>
          <w:szCs w:val="22"/>
        </w:rPr>
        <w:t xml:space="preserve"> it was evident that the car was starting to do </w:t>
      </w:r>
      <w:r w:rsidR="00B74F02">
        <w:rPr>
          <w:sz w:val="22"/>
          <w:szCs w:val="22"/>
        </w:rPr>
        <w:t>better and</w:t>
      </w:r>
      <w:r>
        <w:rPr>
          <w:sz w:val="22"/>
          <w:szCs w:val="22"/>
        </w:rPr>
        <w:t xml:space="preserve"> get further </w:t>
      </w:r>
      <w:r w:rsidR="00CC3643">
        <w:rPr>
          <w:sz w:val="22"/>
          <w:szCs w:val="22"/>
        </w:rPr>
        <w:t xml:space="preserve">than ever before. Now, the cars were consistently able to make it to the same position that only a couple of exceptional and </w:t>
      </w:r>
      <w:r w:rsidR="00B74F02">
        <w:rPr>
          <w:sz w:val="22"/>
          <w:szCs w:val="22"/>
        </w:rPr>
        <w:t>‘</w:t>
      </w:r>
      <w:r w:rsidR="00CC3643">
        <w:rPr>
          <w:sz w:val="22"/>
          <w:szCs w:val="22"/>
        </w:rPr>
        <w:t>outlier</w:t>
      </w:r>
      <w:r w:rsidR="00B74F02">
        <w:rPr>
          <w:sz w:val="22"/>
          <w:szCs w:val="22"/>
        </w:rPr>
        <w:t>’</w:t>
      </w:r>
      <w:r w:rsidR="00CC3643">
        <w:rPr>
          <w:sz w:val="22"/>
          <w:szCs w:val="22"/>
        </w:rPr>
        <w:t xml:space="preserve"> cars could do from the previous attempt</w:t>
      </w:r>
      <w:r w:rsidR="00B74F02">
        <w:rPr>
          <w:sz w:val="22"/>
          <w:szCs w:val="22"/>
        </w:rPr>
        <w:t xml:space="preserve">. </w:t>
      </w:r>
      <w:r w:rsidR="00724E02">
        <w:rPr>
          <w:sz w:val="22"/>
          <w:szCs w:val="22"/>
        </w:rPr>
        <w:t xml:space="preserve">Not only this but some individuals have also been able to </w:t>
      </w:r>
      <w:r w:rsidR="009C0197">
        <w:rPr>
          <w:sz w:val="22"/>
          <w:szCs w:val="22"/>
        </w:rPr>
        <w:t>make it much further than the previous attempt, managing to make it to the ‘S’ shape bends of corners 9 and 10, however, getting stuck here</w:t>
      </w:r>
      <w:r w:rsidR="00CC6C10">
        <w:rPr>
          <w:sz w:val="22"/>
          <w:szCs w:val="22"/>
        </w:rPr>
        <w:t xml:space="preserve"> around generation 19</w:t>
      </w:r>
      <w:r w:rsidR="009C0197">
        <w:rPr>
          <w:sz w:val="22"/>
          <w:szCs w:val="22"/>
        </w:rPr>
        <w:t>. This is still a good improvement showing me that this new fitness function was a step in the correct direction to create a successful lap and a stable autonomous vehicle using Evolutionary Learning.</w:t>
      </w:r>
    </w:p>
    <w:p w14:paraId="7FFF7E61" w14:textId="64D0594D" w:rsidR="0009094E" w:rsidRDefault="0009094E" w:rsidP="00806E8B">
      <w:pPr>
        <w:pStyle w:val="Title2"/>
        <w:jc w:val="left"/>
        <w:rPr>
          <w:sz w:val="22"/>
          <w:szCs w:val="22"/>
        </w:rPr>
      </w:pPr>
      <w:r>
        <w:rPr>
          <w:sz w:val="22"/>
          <w:szCs w:val="22"/>
        </w:rPr>
        <w:t>**{Picture of the car at a further point}**</w:t>
      </w:r>
    </w:p>
    <w:p w14:paraId="27FEBC2F" w14:textId="019512B3" w:rsidR="0009094E" w:rsidRDefault="0009094E" w:rsidP="00806E8B">
      <w:pPr>
        <w:pStyle w:val="Title2"/>
        <w:jc w:val="left"/>
        <w:rPr>
          <w:sz w:val="22"/>
          <w:szCs w:val="22"/>
        </w:rPr>
      </w:pPr>
      <w:r>
        <w:rPr>
          <w:sz w:val="22"/>
          <w:szCs w:val="22"/>
        </w:rPr>
        <w:t>**{Link to video if exists}**</w:t>
      </w:r>
    </w:p>
    <w:p w14:paraId="692F235B" w14:textId="2E38A4D2" w:rsidR="009C0197" w:rsidRDefault="00CC6C10" w:rsidP="00806E8B">
      <w:pPr>
        <w:pStyle w:val="Title2"/>
        <w:jc w:val="left"/>
        <w:rPr>
          <w:sz w:val="22"/>
          <w:szCs w:val="22"/>
        </w:rPr>
      </w:pPr>
      <w:r>
        <w:rPr>
          <w:sz w:val="22"/>
          <w:szCs w:val="22"/>
        </w:rPr>
        <w:t>While on this attempt, I also tested out some</w:t>
      </w:r>
      <w:r w:rsidR="00C0401B">
        <w:rPr>
          <w:sz w:val="22"/>
          <w:szCs w:val="22"/>
        </w:rPr>
        <w:t xml:space="preserve"> </w:t>
      </w:r>
      <w:r w:rsidR="007B175C">
        <w:rPr>
          <w:sz w:val="22"/>
          <w:szCs w:val="22"/>
        </w:rPr>
        <w:t xml:space="preserve">other parameters in the network, by switching the range of the weights to better understand their affect of this DNN. </w:t>
      </w:r>
      <w:r w:rsidR="009454AE">
        <w:rPr>
          <w:sz w:val="22"/>
          <w:szCs w:val="22"/>
        </w:rPr>
        <w:t>I retried both -2 to 2 and -5 to 5, both with negative results in comparison to the -2.5 to 2.5, which was proving to be a superior set up for this use</w:t>
      </w:r>
      <w:r w:rsidR="0002796C">
        <w:rPr>
          <w:sz w:val="22"/>
          <w:szCs w:val="22"/>
        </w:rPr>
        <w:t xml:space="preserve"> </w:t>
      </w:r>
      <w:r w:rsidR="009454AE">
        <w:rPr>
          <w:sz w:val="22"/>
          <w:szCs w:val="22"/>
        </w:rPr>
        <w:t>case.</w:t>
      </w:r>
    </w:p>
    <w:p w14:paraId="4E17EAA0" w14:textId="01CA23BF" w:rsidR="0092256E" w:rsidRDefault="0092256E" w:rsidP="00806E8B">
      <w:pPr>
        <w:pStyle w:val="Title2"/>
        <w:jc w:val="left"/>
        <w:rPr>
          <w:sz w:val="22"/>
          <w:szCs w:val="22"/>
        </w:rPr>
      </w:pPr>
      <w:r>
        <w:rPr>
          <w:sz w:val="22"/>
          <w:szCs w:val="22"/>
        </w:rPr>
        <w:t>To confirm the robustness of the weight range between -2.5 and 2.5 I switched back to this without changing any of the cars network topology, meaning it is still using the DNN of 3, 5 and 3 sized hidden layers.</w:t>
      </w:r>
      <w:r w:rsidR="00986CC1">
        <w:rPr>
          <w:sz w:val="22"/>
          <w:szCs w:val="22"/>
        </w:rPr>
        <w:t xml:space="preserve"> This is where a huge jump in progress was made by the car, and the potential of this A.I. method really became apparent.</w:t>
      </w:r>
    </w:p>
    <w:p w14:paraId="42C9F94E" w14:textId="23C6CDFD" w:rsidR="00986CC1" w:rsidRDefault="00A813E5" w:rsidP="00806E8B">
      <w:pPr>
        <w:pStyle w:val="Title2"/>
        <w:jc w:val="left"/>
        <w:rPr>
          <w:sz w:val="22"/>
          <w:szCs w:val="22"/>
        </w:rPr>
      </w:pPr>
      <w:r>
        <w:rPr>
          <w:sz w:val="22"/>
          <w:szCs w:val="22"/>
        </w:rPr>
        <w:t xml:space="preserve">By only generation 7 a car made it nearly to the end of the lap, only getting caught out on the hairpin corner, an extremely tight </w:t>
      </w:r>
      <w:r w:rsidR="00D64FD9">
        <w:rPr>
          <w:sz w:val="22"/>
          <w:szCs w:val="22"/>
        </w:rPr>
        <w:t>right-hand</w:t>
      </w:r>
      <w:r>
        <w:rPr>
          <w:sz w:val="22"/>
          <w:szCs w:val="22"/>
        </w:rPr>
        <w:t xml:space="preserve"> bend. </w:t>
      </w:r>
      <w:r w:rsidR="00D64FD9">
        <w:rPr>
          <w:sz w:val="22"/>
          <w:szCs w:val="22"/>
        </w:rPr>
        <w:t>After letting the cars evolve for a few more generations the first fully successful laps were starting to begin, and the strengths of this method were very obvious.</w:t>
      </w:r>
    </w:p>
    <w:p w14:paraId="1CD92D9E" w14:textId="72756829" w:rsidR="00D64FD9" w:rsidRDefault="00D64FD9" w:rsidP="00806E8B">
      <w:pPr>
        <w:pStyle w:val="Title2"/>
        <w:jc w:val="left"/>
        <w:rPr>
          <w:sz w:val="22"/>
          <w:szCs w:val="22"/>
        </w:rPr>
      </w:pPr>
      <w:r>
        <w:rPr>
          <w:sz w:val="22"/>
          <w:szCs w:val="22"/>
        </w:rPr>
        <w:t>**Pics and vids**</w:t>
      </w:r>
    </w:p>
    <w:p w14:paraId="714DFC4F" w14:textId="67146F34" w:rsidR="00D64FD9" w:rsidRDefault="00D64FD9" w:rsidP="00806E8B">
      <w:pPr>
        <w:pStyle w:val="Title2"/>
        <w:jc w:val="left"/>
        <w:rPr>
          <w:sz w:val="22"/>
          <w:szCs w:val="22"/>
        </w:rPr>
      </w:pPr>
      <w:r>
        <w:rPr>
          <w:sz w:val="22"/>
          <w:szCs w:val="22"/>
        </w:rPr>
        <w:t xml:space="preserve">Within </w:t>
      </w:r>
      <w:r w:rsidR="00456F36">
        <w:rPr>
          <w:sz w:val="22"/>
          <w:szCs w:val="22"/>
        </w:rPr>
        <w:t xml:space="preserve">only 9 generations the cars were able to make it around the track avoiding collisions with any walls, proving that evolutionary learning can create successful autonomous vehicles and produce said vehicles extremely quickly. While, however, the cars were making it all the way around, they did behave slightly erratically still, however, as mentioned in some papers referenced in section 2.4 of this report this GA evolution can create extremely capable ‘baseline’ cars that can then be further tweaked and perfected </w:t>
      </w:r>
      <w:r w:rsidR="00456F36">
        <w:rPr>
          <w:sz w:val="22"/>
          <w:szCs w:val="22"/>
        </w:rPr>
        <w:lastRenderedPageBreak/>
        <w:t>through small amounts of training and evolution time, much faster than any other method of learning, such</w:t>
      </w:r>
      <w:r w:rsidR="00EF04A4">
        <w:rPr>
          <w:sz w:val="22"/>
          <w:szCs w:val="22"/>
        </w:rPr>
        <w:t xml:space="preserve"> </w:t>
      </w:r>
      <w:r w:rsidR="00456F36">
        <w:rPr>
          <w:sz w:val="22"/>
          <w:szCs w:val="22"/>
        </w:rPr>
        <w:t>as supervised.</w:t>
      </w:r>
    </w:p>
    <w:p w14:paraId="248C620B" w14:textId="77777777" w:rsidR="006C1A36" w:rsidRDefault="00BF2DA4" w:rsidP="00806E8B">
      <w:pPr>
        <w:pStyle w:val="Title2"/>
        <w:jc w:val="left"/>
        <w:rPr>
          <w:sz w:val="22"/>
          <w:szCs w:val="22"/>
        </w:rPr>
      </w:pPr>
      <w:r>
        <w:rPr>
          <w:sz w:val="22"/>
          <w:szCs w:val="22"/>
        </w:rPr>
        <w:t>The cars were driving slower than I would like but this is to be expected since the fitness function is judging on distance meaning the speed the car travelled in secondary to the actual navigation and safety (collision avoidance) of the car</w:t>
      </w:r>
      <w:r w:rsidR="00DF07AF">
        <w:rPr>
          <w:sz w:val="22"/>
          <w:szCs w:val="22"/>
        </w:rPr>
        <w:t>.</w:t>
      </w:r>
    </w:p>
    <w:p w14:paraId="15FB115C" w14:textId="42869C31" w:rsidR="00BF2DA4" w:rsidRDefault="006C1A36" w:rsidP="00806E8B">
      <w:pPr>
        <w:pStyle w:val="Title2"/>
        <w:jc w:val="left"/>
        <w:rPr>
          <w:sz w:val="22"/>
          <w:szCs w:val="22"/>
        </w:rPr>
      </w:pPr>
      <w:r>
        <w:rPr>
          <w:sz w:val="22"/>
          <w:szCs w:val="22"/>
        </w:rPr>
        <w:t xml:space="preserve">Following the evolution of cars that could navigate the track safely, I continued to let the algorithm run for another couple of generations to ensure that most cars could drive themselves at least a majority of the lap before crashing. After I then changed the fitness function to favour speed: </w:t>
      </w:r>
      <m:oMath>
        <m:r>
          <w:rPr>
            <w:rFonts w:ascii="Cambria Math" w:hAnsi="Cambria Math"/>
            <w:sz w:val="22"/>
            <w:szCs w:val="22"/>
          </w:rPr>
          <m:t>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w:r>
        <w:rPr>
          <w:sz w:val="22"/>
          <w:szCs w:val="22"/>
        </w:rPr>
        <w:t>.</w:t>
      </w:r>
    </w:p>
    <w:p w14:paraId="4122E821" w14:textId="1CB20AFF" w:rsidR="006C1A36" w:rsidRDefault="00336E00" w:rsidP="00806E8B">
      <w:pPr>
        <w:pStyle w:val="Title2"/>
        <w:jc w:val="left"/>
        <w:rPr>
          <w:sz w:val="22"/>
          <w:szCs w:val="22"/>
        </w:rPr>
      </w:pPr>
      <w:r>
        <w:rPr>
          <w:sz w:val="22"/>
          <w:szCs w:val="22"/>
        </w:rPr>
        <w:t xml:space="preserve">I also took a slight amount of inspiration from Reinforcement Learning (even though this is not </w:t>
      </w:r>
      <w:r w:rsidR="00E20AFE">
        <w:rPr>
          <w:sz w:val="22"/>
          <w:szCs w:val="22"/>
        </w:rPr>
        <w:t xml:space="preserve">a </w:t>
      </w:r>
      <w:r>
        <w:rPr>
          <w:sz w:val="22"/>
          <w:szCs w:val="22"/>
        </w:rPr>
        <w:t>RL</w:t>
      </w:r>
      <w:r w:rsidR="00E20AFE">
        <w:rPr>
          <w:sz w:val="22"/>
          <w:szCs w:val="22"/>
        </w:rPr>
        <w:t xml:space="preserve"> implementation</w:t>
      </w:r>
      <w:r>
        <w:rPr>
          <w:sz w:val="22"/>
          <w:szCs w:val="22"/>
        </w:rPr>
        <w:t xml:space="preserve">) and implemented a small punishment to a cars fitness if it did not make it a certain distance around the track. This was to remove the chance of the same issue of the first attempts where a car could drive fast but crash and still have a higher fitness than one that drive the track well. </w:t>
      </w:r>
      <w:r w:rsidR="009B2E06">
        <w:rPr>
          <w:sz w:val="22"/>
          <w:szCs w:val="22"/>
        </w:rPr>
        <w:t>I did this because I want to keep the cars driving around the whole track, but also let the parents be the fastest possible cars, so that each generation would slowly start to improve in speed</w:t>
      </w:r>
      <w:r w:rsidR="009F5A89">
        <w:rPr>
          <w:sz w:val="22"/>
          <w:szCs w:val="22"/>
        </w:rPr>
        <w:t>, while not losing any of their navigation and safety potential for driving successful laps.</w:t>
      </w:r>
    </w:p>
    <w:p w14:paraId="618E9AB8" w14:textId="4B7845E5" w:rsidR="005E6585" w:rsidRDefault="00785C84" w:rsidP="00806E8B">
      <w:pPr>
        <w:pStyle w:val="Title2"/>
        <w:jc w:val="left"/>
        <w:rPr>
          <w:sz w:val="22"/>
          <w:szCs w:val="22"/>
        </w:rPr>
      </w:pPr>
      <w:r>
        <w:rPr>
          <w:sz w:val="22"/>
          <w:szCs w:val="22"/>
        </w:rPr>
        <w:t>Allowing this new fitness function to run on the cars (without restarting, continuing from generation 11)</w:t>
      </w:r>
      <w:r w:rsidR="008E6CF5">
        <w:rPr>
          <w:sz w:val="22"/>
          <w:szCs w:val="22"/>
        </w:rPr>
        <w:t xml:space="preserve"> shows some improvements to the speed and handling of the car, but only slightly. </w:t>
      </w:r>
      <w:r w:rsidR="00165CC6">
        <w:rPr>
          <w:sz w:val="22"/>
          <w:szCs w:val="22"/>
        </w:rPr>
        <w:t xml:space="preserve">This only slight improvement could be because the individuals have already been tuned to the distance measure, such that is harder to force a change to increase the speed quickly. As a result of this conclusion, I increased the mutation rate for each new individual from 1% to 5% in hopes to increase the learning and explore new territory while tuning the cars for speed with this fitness function. </w:t>
      </w:r>
    </w:p>
    <w:p w14:paraId="601E51E8" w14:textId="73AC6709" w:rsidR="00482A16" w:rsidRDefault="00482A16" w:rsidP="00806E8B">
      <w:pPr>
        <w:pStyle w:val="Title2"/>
        <w:jc w:val="left"/>
        <w:rPr>
          <w:sz w:val="22"/>
          <w:szCs w:val="22"/>
        </w:rPr>
      </w:pPr>
      <w:r>
        <w:rPr>
          <w:sz w:val="22"/>
          <w:szCs w:val="22"/>
        </w:rPr>
        <w:t xml:space="preserve">The cars were increasing their speed and becoming more stable in their behavior. Each car was slaloming left to right of straights and driving in a more predictable manor (the wiggling behavior was bred out) which is both safer and faster, since constantly turning left and right while trying to drive straight is much slower than a </w:t>
      </w:r>
      <w:r w:rsidR="00DB1DAC">
        <w:rPr>
          <w:sz w:val="22"/>
          <w:szCs w:val="22"/>
        </w:rPr>
        <w:t>straight line since there is a larger distance to travel</w:t>
      </w:r>
      <w:r w:rsidR="0065617A">
        <w:rPr>
          <w:sz w:val="22"/>
          <w:szCs w:val="22"/>
        </w:rPr>
        <w:t>, with all the extra turns</w:t>
      </w:r>
      <w:r w:rsidR="00DB1DAC">
        <w:rPr>
          <w:sz w:val="22"/>
          <w:szCs w:val="22"/>
        </w:rPr>
        <w:t>.</w:t>
      </w:r>
    </w:p>
    <w:p w14:paraId="37F9AD9F" w14:textId="3B9E11EB" w:rsidR="004E78E9" w:rsidRDefault="004E78E9" w:rsidP="00806E8B">
      <w:pPr>
        <w:pStyle w:val="Title2"/>
        <w:jc w:val="left"/>
        <w:rPr>
          <w:sz w:val="22"/>
          <w:szCs w:val="22"/>
        </w:rPr>
      </w:pPr>
      <w:r>
        <w:rPr>
          <w:sz w:val="22"/>
          <w:szCs w:val="22"/>
        </w:rPr>
        <w:t>The speed managed to improve by 2-3 speed units (measured by Unity) by generation 20, showing improvement, but very slow and limited improvement per new generation.</w:t>
      </w:r>
    </w:p>
    <w:p w14:paraId="5B46F73B" w14:textId="2961753F" w:rsidR="004E78E9" w:rsidRDefault="004E78E9" w:rsidP="00806E8B">
      <w:pPr>
        <w:pStyle w:val="Title2"/>
        <w:jc w:val="left"/>
        <w:rPr>
          <w:sz w:val="22"/>
          <w:szCs w:val="22"/>
        </w:rPr>
      </w:pPr>
      <w:r>
        <w:rPr>
          <w:sz w:val="22"/>
          <w:szCs w:val="22"/>
        </w:rPr>
        <w:t>**Video and picture of the speed if available**</w:t>
      </w:r>
    </w:p>
    <w:p w14:paraId="74533B02" w14:textId="048089F9" w:rsidR="00237FBC" w:rsidRDefault="00B657E3" w:rsidP="00806E8B">
      <w:pPr>
        <w:pStyle w:val="Title2"/>
        <w:jc w:val="left"/>
        <w:rPr>
          <w:sz w:val="22"/>
          <w:szCs w:val="22"/>
        </w:rPr>
      </w:pPr>
      <w:r>
        <w:rPr>
          <w:sz w:val="22"/>
          <w:szCs w:val="22"/>
        </w:rPr>
        <w:t xml:space="preserve">Building from this experience, a new fitness function was once again devised. </w:t>
      </w:r>
    </w:p>
    <w:p w14:paraId="351B8C73" w14:textId="77777777" w:rsidR="00237FBC" w:rsidRPr="00806E8B" w:rsidRDefault="00237FBC" w:rsidP="00806E8B">
      <w:pPr>
        <w:pStyle w:val="Title2"/>
        <w:jc w:val="left"/>
        <w:rPr>
          <w:sz w:val="22"/>
          <w:szCs w:val="22"/>
        </w:rPr>
      </w:pPr>
    </w:p>
    <w:p w14:paraId="0FE9DC5E" w14:textId="630BDAA5" w:rsidR="0093781B" w:rsidRDefault="00B6722D" w:rsidP="00DC4538">
      <w:pPr>
        <w:pStyle w:val="Title2"/>
        <w:jc w:val="left"/>
        <w:rPr>
          <w:u w:val="single"/>
        </w:rPr>
      </w:pPr>
      <w:r>
        <w:rPr>
          <w:u w:val="single"/>
        </w:rPr>
        <w:t>5.2 Comparisons to the real world</w:t>
      </w:r>
    </w:p>
    <w:p w14:paraId="4F224A5C" w14:textId="77777777" w:rsidR="00B34075" w:rsidRPr="00B6722D" w:rsidRDefault="00B34075" w:rsidP="00DC4538">
      <w:pPr>
        <w:pStyle w:val="Title2"/>
        <w:jc w:val="left"/>
        <w:rPr>
          <w:u w:val="single"/>
        </w:rPr>
      </w:pPr>
    </w:p>
    <w:p w14:paraId="015796E7" w14:textId="700E7762" w:rsidR="008E38D1" w:rsidRPr="008E38D1" w:rsidRDefault="003E114D" w:rsidP="00DC4538">
      <w:pPr>
        <w:pStyle w:val="Title2"/>
        <w:jc w:val="left"/>
        <w:rPr>
          <w:sz w:val="32"/>
          <w:szCs w:val="32"/>
          <w:u w:val="single"/>
        </w:rPr>
      </w:pPr>
      <w:r>
        <w:rPr>
          <w:sz w:val="32"/>
          <w:szCs w:val="32"/>
          <w:u w:val="single"/>
        </w:rPr>
        <w:lastRenderedPageBreak/>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4DAE57C0" w14:textId="77777777" w:rsidR="006E6BFE" w:rsidRDefault="006E6BFE" w:rsidP="000A20E2">
      <w:pPr>
        <w:ind w:firstLine="0"/>
        <w:rPr>
          <w:sz w:val="32"/>
          <w:szCs w:val="32"/>
          <w:u w:val="single"/>
        </w:rPr>
      </w:pPr>
    </w:p>
    <w:p w14:paraId="15C241BC" w14:textId="3BE4A583" w:rsidR="00055FDD" w:rsidRDefault="000A20E2" w:rsidP="000A20E2">
      <w:pPr>
        <w:ind w:firstLine="0"/>
        <w:rPr>
          <w:sz w:val="32"/>
          <w:szCs w:val="32"/>
          <w:u w:val="single"/>
        </w:rPr>
      </w:pPr>
      <w:r w:rsidRPr="000A20E2">
        <w:rPr>
          <w:sz w:val="32"/>
          <w:szCs w:val="32"/>
          <w:u w:val="single"/>
        </w:rPr>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 </w:t>
      </w:r>
      <w:proofErr w:type="spellStart"/>
      <w:r w:rsidRPr="00E53ED2">
        <w:rPr>
          <w:rFonts w:ascii="Arial" w:hAnsi="Arial" w:cs="Arial"/>
          <w:color w:val="222222"/>
          <w:sz w:val="18"/>
          <w:szCs w:val="18"/>
          <w:shd w:val="clear" w:color="auto" w:fill="FFFFFF"/>
        </w:rPr>
        <w:t>S</w:t>
      </w:r>
      <w:r w:rsidR="00AC6951" w:rsidRPr="00E53ED2">
        <w:rPr>
          <w:rFonts w:ascii="Arial" w:hAnsi="Arial" w:cs="Arial"/>
          <w:color w:val="222222"/>
          <w:sz w:val="18"/>
          <w:szCs w:val="18"/>
          <w:shd w:val="clear" w:color="auto" w:fill="FFFFFF"/>
        </w:rPr>
        <w:t>chrider</w:t>
      </w:r>
      <w:proofErr w:type="spellEnd"/>
      <w:r w:rsidR="00AC6951" w:rsidRPr="00E53ED2">
        <w:rPr>
          <w:rFonts w:ascii="Arial" w:hAnsi="Arial" w:cs="Arial"/>
          <w:color w:val="222222"/>
          <w:sz w:val="18"/>
          <w:szCs w:val="18"/>
          <w:shd w:val="clear" w:color="auto" w:fill="FFFFFF"/>
        </w:rPr>
        <w:t>,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 </w:t>
      </w:r>
      <w:proofErr w:type="spellStart"/>
      <w:r w:rsidRPr="00E53ED2">
        <w:rPr>
          <w:rFonts w:ascii="Arial" w:hAnsi="Arial" w:cs="Arial"/>
          <w:color w:val="222222"/>
          <w:sz w:val="18"/>
          <w:szCs w:val="18"/>
          <w:shd w:val="clear" w:color="auto" w:fill="FFFFFF"/>
        </w:rPr>
        <w:t>LeCun</w:t>
      </w:r>
      <w:proofErr w:type="spellEnd"/>
      <w:r w:rsidRPr="00E53ED2">
        <w:rPr>
          <w:rFonts w:ascii="Arial" w:hAnsi="Arial" w:cs="Arial"/>
          <w:color w:val="222222"/>
          <w:sz w:val="18"/>
          <w:szCs w:val="18"/>
          <w:shd w:val="clear" w:color="auto" w:fill="FFFFFF"/>
        </w:rPr>
        <w:t>,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xml:space="preserve">, 2019, pp. 1-7, </w:t>
      </w:r>
      <w:proofErr w:type="spellStart"/>
      <w:r w:rsidR="00EB7314" w:rsidRPr="00E53ED2">
        <w:rPr>
          <w:rFonts w:ascii="Arial" w:hAnsi="Arial" w:cs="Arial"/>
          <w:color w:val="333333"/>
          <w:sz w:val="18"/>
          <w:szCs w:val="18"/>
          <w:shd w:val="clear" w:color="auto" w:fill="FFFFFF"/>
        </w:rPr>
        <w:t>doi</w:t>
      </w:r>
      <w:proofErr w:type="spellEnd"/>
      <w:r w:rsidR="00EB7314" w:rsidRPr="00E53ED2">
        <w:rPr>
          <w:rFonts w:ascii="Arial" w:hAnsi="Arial" w:cs="Arial"/>
          <w:color w:val="333333"/>
          <w:sz w:val="18"/>
          <w:szCs w:val="18"/>
          <w:shd w:val="clear" w:color="auto" w:fill="FFFFFF"/>
        </w:rPr>
        <w:t>: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proofErr w:type="spellStart"/>
      <w:r w:rsidRPr="00E53ED2">
        <w:rPr>
          <w:rFonts w:ascii="Arial" w:hAnsi="Arial" w:cs="Arial"/>
          <w:color w:val="222222"/>
          <w:sz w:val="18"/>
          <w:szCs w:val="18"/>
          <w:shd w:val="clear" w:color="auto" w:fill="FFFFFF"/>
        </w:rPr>
        <w:t>Fridman</w:t>
      </w:r>
      <w:proofErr w:type="spellEnd"/>
      <w:r w:rsidRPr="00E53ED2">
        <w:rPr>
          <w:rFonts w:ascii="Arial" w:hAnsi="Arial" w:cs="Arial"/>
          <w:color w:val="222222"/>
          <w:sz w:val="18"/>
          <w:szCs w:val="18"/>
          <w:shd w:val="clear" w:color="auto" w:fill="FFFFFF"/>
        </w:rPr>
        <w:t>, Lex. "Human-centered autonomous vehicle systems: Principles of effective shared autonomy."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[6] </w:t>
      </w:r>
      <w:proofErr w:type="spellStart"/>
      <w:r w:rsidRPr="00E53ED2">
        <w:rPr>
          <w:rFonts w:ascii="Arial" w:hAnsi="Arial" w:cs="Arial"/>
          <w:color w:val="222222"/>
          <w:sz w:val="18"/>
          <w:szCs w:val="18"/>
          <w:shd w:val="clear" w:color="auto" w:fill="FFFFFF"/>
        </w:rPr>
        <w:t>Chiaroni</w:t>
      </w:r>
      <w:proofErr w:type="spellEnd"/>
      <w:r w:rsidRPr="00E53ED2">
        <w:rPr>
          <w:rFonts w:ascii="Arial" w:hAnsi="Arial" w:cs="Arial"/>
          <w:color w:val="222222"/>
          <w:sz w:val="18"/>
          <w:szCs w:val="18"/>
          <w:shd w:val="clear" w:color="auto" w:fill="FFFFFF"/>
        </w:rPr>
        <w:t>,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 xml:space="preserve">M. Usama et al., "Unsupervised Machine Learning for Networking: Techniques, Applications and Research Challenges," in IEEE Access, vol. 7, pp. 65579-65615, 2019, </w:t>
      </w:r>
      <w:proofErr w:type="spellStart"/>
      <w:r w:rsidR="00774C8B" w:rsidRPr="00E53ED2">
        <w:rPr>
          <w:rFonts w:ascii="Arial" w:hAnsi="Arial" w:cs="Arial"/>
          <w:color w:val="222222"/>
          <w:sz w:val="18"/>
          <w:szCs w:val="18"/>
          <w:shd w:val="clear" w:color="auto" w:fill="FFFFFF"/>
        </w:rPr>
        <w:t>doi</w:t>
      </w:r>
      <w:proofErr w:type="spellEnd"/>
      <w:r w:rsidR="00774C8B" w:rsidRPr="00E53ED2">
        <w:rPr>
          <w:rFonts w:ascii="Arial" w:hAnsi="Arial" w:cs="Arial"/>
          <w:color w:val="222222"/>
          <w:sz w:val="18"/>
          <w:szCs w:val="18"/>
          <w:shd w:val="clear" w:color="auto" w:fill="FFFFFF"/>
        </w:rPr>
        <w:t>: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 xml:space="preserve">N. </w:t>
      </w:r>
      <w:proofErr w:type="spellStart"/>
      <w:r w:rsidRPr="00E53ED2">
        <w:rPr>
          <w:rFonts w:ascii="Arial" w:hAnsi="Arial" w:cs="Arial"/>
          <w:sz w:val="18"/>
          <w:szCs w:val="18"/>
        </w:rPr>
        <w:t>Grira</w:t>
      </w:r>
      <w:proofErr w:type="spellEnd"/>
      <w:r w:rsidRPr="00E53ED2">
        <w:rPr>
          <w:rFonts w:ascii="Arial" w:hAnsi="Arial" w:cs="Arial"/>
          <w:sz w:val="18"/>
          <w:szCs w:val="18"/>
        </w:rPr>
        <w:t xml:space="preserve">, M. </w:t>
      </w:r>
      <w:proofErr w:type="spellStart"/>
      <w:r w:rsidRPr="00E53ED2">
        <w:rPr>
          <w:rFonts w:ascii="Arial" w:hAnsi="Arial" w:cs="Arial"/>
          <w:sz w:val="18"/>
          <w:szCs w:val="18"/>
        </w:rPr>
        <w:t>Crucianu</w:t>
      </w:r>
      <w:proofErr w:type="spellEnd"/>
      <w:r w:rsidRPr="00E53ED2">
        <w:rPr>
          <w:rFonts w:ascii="Arial" w:hAnsi="Arial" w:cs="Arial"/>
          <w:sz w:val="18"/>
          <w:szCs w:val="18"/>
        </w:rPr>
        <w:t xml:space="preserve">, and N. </w:t>
      </w:r>
      <w:proofErr w:type="spellStart"/>
      <w:r w:rsidRPr="00E53ED2">
        <w:rPr>
          <w:rFonts w:ascii="Arial" w:hAnsi="Arial" w:cs="Arial"/>
          <w:sz w:val="18"/>
          <w:szCs w:val="18"/>
        </w:rPr>
        <w:t>Boujemaa</w:t>
      </w:r>
      <w:proofErr w:type="spellEnd"/>
      <w:r w:rsidRPr="00E53ED2">
        <w:rPr>
          <w:rFonts w:ascii="Arial" w:hAnsi="Arial" w:cs="Arial"/>
          <w:sz w:val="18"/>
          <w:szCs w:val="18"/>
        </w:rPr>
        <w:t xml:space="preserve">, ‘‘Unsupervised and </w:t>
      </w:r>
      <w:proofErr w:type="spellStart"/>
      <w:r w:rsidRPr="00E53ED2">
        <w:rPr>
          <w:rFonts w:ascii="Arial" w:hAnsi="Arial" w:cs="Arial"/>
          <w:sz w:val="18"/>
          <w:szCs w:val="18"/>
        </w:rPr>
        <w:t>semisupervised</w:t>
      </w:r>
      <w:proofErr w:type="spellEnd"/>
      <w:r w:rsidRPr="00E53ED2">
        <w:rPr>
          <w:rFonts w:ascii="Arial" w:hAnsi="Arial" w:cs="Arial"/>
          <w:sz w:val="18"/>
          <w:szCs w:val="18"/>
        </w:rPr>
        <w:t xml:space="preserve"> clustering: A brief survey,’’ Rev. Mach. Learn. </w:t>
      </w:r>
      <w:proofErr w:type="spellStart"/>
      <w:r w:rsidRPr="00E53ED2">
        <w:rPr>
          <w:rFonts w:ascii="Arial" w:hAnsi="Arial" w:cs="Arial"/>
          <w:sz w:val="18"/>
          <w:szCs w:val="18"/>
        </w:rPr>
        <w:t>Techn</w:t>
      </w:r>
      <w:proofErr w:type="spellEnd"/>
      <w:r w:rsidRPr="00E53ED2">
        <w:rPr>
          <w:rFonts w:ascii="Arial" w:hAnsi="Arial" w:cs="Arial"/>
          <w:sz w:val="18"/>
          <w:szCs w:val="18"/>
        </w:rPr>
        <w:t>.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 xml:space="preserve">[9] </w:t>
      </w:r>
      <w:proofErr w:type="spellStart"/>
      <w:r w:rsidRPr="00E53ED2">
        <w:rPr>
          <w:rFonts w:ascii="Arial" w:hAnsi="Arial" w:cs="Arial"/>
          <w:sz w:val="18"/>
          <w:szCs w:val="18"/>
        </w:rPr>
        <w:t>Aristidis</w:t>
      </w:r>
      <w:proofErr w:type="spellEnd"/>
      <w:r w:rsidRPr="00E53ED2">
        <w:rPr>
          <w:rFonts w:ascii="Arial" w:hAnsi="Arial" w:cs="Arial"/>
          <w:sz w:val="18"/>
          <w:szCs w:val="18"/>
        </w:rPr>
        <w:t xml:space="preserve"> </w:t>
      </w:r>
      <w:proofErr w:type="spellStart"/>
      <w:r w:rsidRPr="00E53ED2">
        <w:rPr>
          <w:rFonts w:ascii="Arial" w:hAnsi="Arial" w:cs="Arial"/>
          <w:sz w:val="18"/>
          <w:szCs w:val="18"/>
        </w:rPr>
        <w:t>Likas</w:t>
      </w:r>
      <w:proofErr w:type="spellEnd"/>
      <w:r w:rsidRPr="00E53ED2">
        <w:rPr>
          <w:rFonts w:ascii="Arial" w:hAnsi="Arial" w:cs="Arial"/>
          <w:sz w:val="18"/>
          <w:szCs w:val="18"/>
        </w:rPr>
        <w:t xml:space="preserve">, Nikos </w:t>
      </w:r>
      <w:proofErr w:type="spellStart"/>
      <w:r w:rsidRPr="00E53ED2">
        <w:rPr>
          <w:rFonts w:ascii="Arial" w:hAnsi="Arial" w:cs="Arial"/>
          <w:sz w:val="18"/>
          <w:szCs w:val="18"/>
        </w:rPr>
        <w:t>Vlassis</w:t>
      </w:r>
      <w:proofErr w:type="spellEnd"/>
      <w:r w:rsidRPr="00E53ED2">
        <w:rPr>
          <w:rFonts w:ascii="Arial" w:hAnsi="Arial" w:cs="Arial"/>
          <w:sz w:val="18"/>
          <w:szCs w:val="18"/>
        </w:rPr>
        <w:t>, Jakob J. Verbeek, The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t>[10]</w:t>
      </w:r>
      <w:r w:rsidR="004224E3" w:rsidRPr="00E53ED2">
        <w:rPr>
          <w:sz w:val="18"/>
          <w:szCs w:val="18"/>
        </w:rPr>
        <w:t xml:space="preserve"> </w:t>
      </w:r>
      <w:r w:rsidR="004224E3" w:rsidRPr="00E53ED2">
        <w:rPr>
          <w:rFonts w:ascii="Arial" w:hAnsi="Arial" w:cs="Arial"/>
          <w:sz w:val="18"/>
          <w:szCs w:val="18"/>
        </w:rPr>
        <w:t xml:space="preserve">J. Zhang et al., "Evolutionary Computation Meets Machine Learning: A Survey," in IEEE Computational Intelligence Magazine, vol. 6, no. 4, pp. 68-75, Nov. 2011, </w:t>
      </w:r>
      <w:proofErr w:type="spellStart"/>
      <w:r w:rsidR="004224E3" w:rsidRPr="00E53ED2">
        <w:rPr>
          <w:rFonts w:ascii="Arial" w:hAnsi="Arial" w:cs="Arial"/>
          <w:sz w:val="18"/>
          <w:szCs w:val="18"/>
        </w:rPr>
        <w:t>doi</w:t>
      </w:r>
      <w:proofErr w:type="spellEnd"/>
      <w:r w:rsidR="004224E3" w:rsidRPr="00E53ED2">
        <w:rPr>
          <w:rFonts w:ascii="Arial" w:hAnsi="Arial" w:cs="Arial"/>
          <w:sz w:val="18"/>
          <w:szCs w:val="18"/>
        </w:rPr>
        <w:t>: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 xml:space="preserve">[11] Sacha </w:t>
      </w:r>
      <w:proofErr w:type="spellStart"/>
      <w:r w:rsidRPr="00E53ED2">
        <w:rPr>
          <w:rFonts w:ascii="Arial" w:hAnsi="Arial" w:cs="Arial"/>
          <w:sz w:val="18"/>
          <w:szCs w:val="18"/>
        </w:rPr>
        <w:t>Gobeyn</w:t>
      </w:r>
      <w:proofErr w:type="spellEnd"/>
      <w:r w:rsidRPr="00E53ED2">
        <w:rPr>
          <w:rFonts w:ascii="Arial" w:hAnsi="Arial" w:cs="Arial"/>
          <w:sz w:val="18"/>
          <w:szCs w:val="18"/>
        </w:rPr>
        <w:t xml:space="preserve">, Ans M. Mouton, Anna F. Cord, Andrea </w:t>
      </w:r>
      <w:proofErr w:type="spellStart"/>
      <w:r w:rsidRPr="00E53ED2">
        <w:rPr>
          <w:rFonts w:ascii="Arial" w:hAnsi="Arial" w:cs="Arial"/>
          <w:sz w:val="18"/>
          <w:szCs w:val="18"/>
        </w:rPr>
        <w:t>Kaim</w:t>
      </w:r>
      <w:proofErr w:type="spellEnd"/>
      <w:r w:rsidRPr="00E53ED2">
        <w:rPr>
          <w:rFonts w:ascii="Arial" w:hAnsi="Arial" w:cs="Arial"/>
          <w:sz w:val="18"/>
          <w:szCs w:val="18"/>
        </w:rPr>
        <w:t>,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 xml:space="preserve">F. H. F. Leung, H. K. Lam, S. H. Ling and P. K. S. Tam, "Tuning of the structure and parameters of a neural network using an improved genetic algorithm," in IEEE Transactions on Neural Networks, vol. 14, no. 1, pp. 79-88, Jan. 2003, </w:t>
      </w:r>
      <w:proofErr w:type="spellStart"/>
      <w:r w:rsidR="00B21AF7" w:rsidRPr="00E53ED2">
        <w:rPr>
          <w:rFonts w:ascii="Arial" w:hAnsi="Arial" w:cs="Arial"/>
          <w:sz w:val="18"/>
          <w:szCs w:val="18"/>
        </w:rPr>
        <w:t>doi</w:t>
      </w:r>
      <w:proofErr w:type="spellEnd"/>
      <w:r w:rsidR="00B21AF7" w:rsidRPr="00E53ED2">
        <w:rPr>
          <w:rFonts w:ascii="Arial" w:hAnsi="Arial" w:cs="Arial"/>
          <w:sz w:val="18"/>
          <w:szCs w:val="18"/>
        </w:rPr>
        <w:t>: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 xml:space="preserve">L. Chen and D. </w:t>
      </w:r>
      <w:proofErr w:type="spellStart"/>
      <w:r w:rsidRPr="00E53ED2">
        <w:rPr>
          <w:rFonts w:ascii="Arial" w:hAnsi="Arial" w:cs="Arial"/>
          <w:sz w:val="18"/>
          <w:szCs w:val="18"/>
        </w:rPr>
        <w:t>Alahakoon</w:t>
      </w:r>
      <w:proofErr w:type="spellEnd"/>
      <w:r w:rsidRPr="00E53ED2">
        <w:rPr>
          <w:rFonts w:ascii="Arial" w:hAnsi="Arial" w:cs="Arial"/>
          <w:sz w:val="18"/>
          <w:szCs w:val="18"/>
        </w:rPr>
        <w:t>, "</w:t>
      </w:r>
      <w:proofErr w:type="spellStart"/>
      <w:r w:rsidRPr="00E53ED2">
        <w:rPr>
          <w:rFonts w:ascii="Arial" w:hAnsi="Arial" w:cs="Arial"/>
          <w:sz w:val="18"/>
          <w:szCs w:val="18"/>
        </w:rPr>
        <w:t>NeuroEvolution</w:t>
      </w:r>
      <w:proofErr w:type="spellEnd"/>
      <w:r w:rsidRPr="00E53ED2">
        <w:rPr>
          <w:rFonts w:ascii="Arial" w:hAnsi="Arial" w:cs="Arial"/>
          <w:sz w:val="18"/>
          <w:szCs w:val="18"/>
        </w:rPr>
        <w:t xml:space="preserve"> of Augmenting Topologies with Learning for Data Classification," 2006 International Conference on Information and Automation, 2006, pp. 367-371, </w:t>
      </w:r>
      <w:proofErr w:type="spellStart"/>
      <w:r w:rsidRPr="00E53ED2">
        <w:rPr>
          <w:rFonts w:ascii="Arial" w:hAnsi="Arial" w:cs="Arial"/>
          <w:sz w:val="18"/>
          <w:szCs w:val="18"/>
        </w:rPr>
        <w:t>doi</w:t>
      </w:r>
      <w:proofErr w:type="spellEnd"/>
      <w:r w:rsidRPr="00E53ED2">
        <w:rPr>
          <w:rFonts w:ascii="Arial" w:hAnsi="Arial" w:cs="Arial"/>
          <w:sz w:val="18"/>
          <w:szCs w:val="18"/>
        </w:rPr>
        <w:t>: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lastRenderedPageBreak/>
        <w:t>[15]</w:t>
      </w:r>
      <w:r w:rsidRPr="00E53ED2">
        <w:rPr>
          <w:rFonts w:ascii="Arial" w:hAnsi="Arial" w:cs="Arial"/>
          <w:color w:val="333333"/>
          <w:sz w:val="18"/>
          <w:szCs w:val="18"/>
          <w:shd w:val="clear" w:color="auto" w:fill="FCFCFC"/>
        </w:rPr>
        <w:t xml:space="preserve"> </w:t>
      </w:r>
      <w:proofErr w:type="spellStart"/>
      <w:r w:rsidRPr="00E53ED2">
        <w:rPr>
          <w:rFonts w:ascii="Arial" w:hAnsi="Arial" w:cs="Arial"/>
          <w:color w:val="333333"/>
          <w:sz w:val="18"/>
          <w:szCs w:val="18"/>
          <w:shd w:val="clear" w:color="auto" w:fill="FCFCFC"/>
        </w:rPr>
        <w:t>Vogl</w:t>
      </w:r>
      <w:proofErr w:type="spellEnd"/>
      <w:r w:rsidRPr="00E53ED2">
        <w:rPr>
          <w:rFonts w:ascii="Arial" w:hAnsi="Arial" w:cs="Arial"/>
          <w:color w:val="333333"/>
          <w:sz w:val="18"/>
          <w:szCs w:val="18"/>
          <w:shd w:val="clear" w:color="auto" w:fill="FCFCFC"/>
        </w:rPr>
        <w:t xml:space="preserve">, T.P., </w:t>
      </w:r>
      <w:proofErr w:type="spellStart"/>
      <w:r w:rsidRPr="00E53ED2">
        <w:rPr>
          <w:rFonts w:ascii="Arial" w:hAnsi="Arial" w:cs="Arial"/>
          <w:color w:val="333333"/>
          <w:sz w:val="18"/>
          <w:szCs w:val="18"/>
          <w:shd w:val="clear" w:color="auto" w:fill="FCFCFC"/>
        </w:rPr>
        <w:t>Mangis</w:t>
      </w:r>
      <w:proofErr w:type="spellEnd"/>
      <w:r w:rsidRPr="00E53ED2">
        <w:rPr>
          <w:rFonts w:ascii="Arial" w:hAnsi="Arial" w:cs="Arial"/>
          <w:color w:val="333333"/>
          <w:sz w:val="18"/>
          <w:szCs w:val="18"/>
          <w:shd w:val="clear" w:color="auto" w:fill="FCFCFC"/>
        </w:rPr>
        <w:t xml:space="preserve">, J.K., </w:t>
      </w:r>
      <w:proofErr w:type="spellStart"/>
      <w:r w:rsidRPr="00E53ED2">
        <w:rPr>
          <w:rFonts w:ascii="Arial" w:hAnsi="Arial" w:cs="Arial"/>
          <w:color w:val="333333"/>
          <w:sz w:val="18"/>
          <w:szCs w:val="18"/>
          <w:shd w:val="clear" w:color="auto" w:fill="FCFCFC"/>
        </w:rPr>
        <w:t>Rigler</w:t>
      </w:r>
      <w:proofErr w:type="spellEnd"/>
      <w:r w:rsidRPr="00E53ED2">
        <w:rPr>
          <w:rFonts w:ascii="Arial" w:hAnsi="Arial" w:cs="Arial"/>
          <w:color w:val="333333"/>
          <w:sz w:val="18"/>
          <w:szCs w:val="18"/>
          <w:shd w:val="clear" w:color="auto" w:fill="FCFCFC"/>
        </w:rPr>
        <w:t>,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 xml:space="preserve">Biol. </w:t>
      </w:r>
      <w:proofErr w:type="spellStart"/>
      <w:r w:rsidRPr="00E53ED2">
        <w:rPr>
          <w:rFonts w:ascii="Arial" w:hAnsi="Arial" w:cs="Arial"/>
          <w:i/>
          <w:iCs/>
          <w:color w:val="333333"/>
          <w:sz w:val="18"/>
          <w:szCs w:val="18"/>
          <w:shd w:val="clear" w:color="auto" w:fill="FCFCFC"/>
        </w:rPr>
        <w:t>Cybern</w:t>
      </w:r>
      <w:proofErr w:type="spellEnd"/>
      <w:r w:rsidRPr="00E53ED2">
        <w:rPr>
          <w:rFonts w:ascii="Arial" w:hAnsi="Arial" w:cs="Arial"/>
          <w:i/>
          <w:iCs/>
          <w:color w:val="333333"/>
          <w:sz w:val="18"/>
          <w:szCs w:val="18"/>
          <w:shd w:val="clear" w:color="auto" w:fill="FCFCFC"/>
        </w:rPr>
        <w:t>.</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23"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[16] </w:t>
      </w:r>
      <w:proofErr w:type="spellStart"/>
      <w:r w:rsidRPr="00E53ED2">
        <w:rPr>
          <w:rFonts w:ascii="Arial" w:hAnsi="Arial" w:cs="Arial"/>
          <w:color w:val="222222"/>
          <w:sz w:val="18"/>
          <w:szCs w:val="18"/>
          <w:shd w:val="clear" w:color="auto" w:fill="FFFFFF"/>
        </w:rPr>
        <w:t>Targ</w:t>
      </w:r>
      <w:proofErr w:type="spellEnd"/>
      <w:r w:rsidRPr="00E53ED2">
        <w:rPr>
          <w:rFonts w:ascii="Arial" w:hAnsi="Arial" w:cs="Arial"/>
          <w:color w:val="222222"/>
          <w:sz w:val="18"/>
          <w:szCs w:val="18"/>
          <w:shd w:val="clear" w:color="auto" w:fill="FFFFFF"/>
        </w:rPr>
        <w:t xml:space="preserve">, Sasha, </w:t>
      </w:r>
      <w:proofErr w:type="spellStart"/>
      <w:r w:rsidRPr="00E53ED2">
        <w:rPr>
          <w:rFonts w:ascii="Arial" w:hAnsi="Arial" w:cs="Arial"/>
          <w:color w:val="222222"/>
          <w:sz w:val="18"/>
          <w:szCs w:val="18"/>
          <w:shd w:val="clear" w:color="auto" w:fill="FFFFFF"/>
        </w:rPr>
        <w:t>Diogo</w:t>
      </w:r>
      <w:proofErr w:type="spellEnd"/>
      <w:r w:rsidRPr="00E53ED2">
        <w:rPr>
          <w:rFonts w:ascii="Arial" w:hAnsi="Arial" w:cs="Arial"/>
          <w:color w:val="222222"/>
          <w:sz w:val="18"/>
          <w:szCs w:val="18"/>
          <w:shd w:val="clear" w:color="auto" w:fill="FFFFFF"/>
        </w:rPr>
        <w:t xml:space="preserve"> Almeida, and Kevin Lyman. "Resnet in </w:t>
      </w:r>
      <w:proofErr w:type="spellStart"/>
      <w:r w:rsidRPr="00E53ED2">
        <w:rPr>
          <w:rFonts w:ascii="Arial" w:hAnsi="Arial" w:cs="Arial"/>
          <w:color w:val="222222"/>
          <w:sz w:val="18"/>
          <w:szCs w:val="18"/>
          <w:shd w:val="clear" w:color="auto" w:fill="FFFFFF"/>
        </w:rPr>
        <w:t>resnet</w:t>
      </w:r>
      <w:proofErr w:type="spellEnd"/>
      <w:r w:rsidRPr="00E53ED2">
        <w:rPr>
          <w:rFonts w:ascii="Arial" w:hAnsi="Arial" w:cs="Arial"/>
          <w:color w:val="222222"/>
          <w:sz w:val="18"/>
          <w:szCs w:val="18"/>
          <w:shd w:val="clear" w:color="auto" w:fill="FFFFFF"/>
        </w:rPr>
        <w:t>: Generalizing residual architectures."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val="en-GB" w:eastAsia="en-GB"/>
        </w:rPr>
      </w:pPr>
      <w:r w:rsidRPr="00E53ED2">
        <w:rPr>
          <w:rFonts w:ascii="Arial" w:hAnsi="Arial" w:cs="Arial"/>
          <w:color w:val="222222"/>
          <w:sz w:val="18"/>
          <w:szCs w:val="18"/>
          <w:shd w:val="clear" w:color="auto" w:fill="FFFFFF"/>
        </w:rPr>
        <w:t xml:space="preserve">[17] </w:t>
      </w:r>
      <w:r w:rsidRPr="00E53ED2">
        <w:rPr>
          <w:rFonts w:ascii="Arial" w:eastAsia="Times New Roman" w:hAnsi="Arial" w:cs="Arial"/>
          <w:kern w:val="0"/>
          <w:sz w:val="18"/>
          <w:szCs w:val="18"/>
          <w:lang w:val="en-GB" w:eastAsia="en-GB"/>
        </w:rPr>
        <w:t xml:space="preserve">Holland, John H. “Genetic Algorithms.” </w:t>
      </w:r>
      <w:r w:rsidRPr="00E53ED2">
        <w:rPr>
          <w:rFonts w:ascii="Arial" w:eastAsia="Times New Roman" w:hAnsi="Arial" w:cs="Arial"/>
          <w:i/>
          <w:iCs/>
          <w:kern w:val="0"/>
          <w:sz w:val="18"/>
          <w:szCs w:val="18"/>
          <w:lang w:val="en-GB" w:eastAsia="en-GB"/>
        </w:rPr>
        <w:t>Scientific American</w:t>
      </w:r>
      <w:r w:rsidRPr="00E53ED2">
        <w:rPr>
          <w:rFonts w:ascii="Arial" w:eastAsia="Times New Roman" w:hAnsi="Arial" w:cs="Arial"/>
          <w:kern w:val="0"/>
          <w:sz w:val="18"/>
          <w:szCs w:val="18"/>
          <w:lang w:val="en-GB" w:eastAsia="en-GB"/>
        </w:rPr>
        <w:t xml:space="preserve">, vol. 267, no. 1, 1992, pp. 66–73, </w:t>
      </w:r>
      <w:hyperlink r:id="rId24" w:history="1">
        <w:r w:rsidR="00443574" w:rsidRPr="00E53ED2">
          <w:rPr>
            <w:rStyle w:val="Hyperlink"/>
            <w:rFonts w:ascii="Arial" w:eastAsia="Times New Roman" w:hAnsi="Arial" w:cs="Arial"/>
            <w:kern w:val="0"/>
            <w:sz w:val="18"/>
            <w:szCs w:val="18"/>
            <w:lang w:val="en-GB" w:eastAsia="en-GB"/>
          </w:rPr>
          <w:t>http://www.jstor.org/stable/24939139. Accessed 6 Apr. 2022</w:t>
        </w:r>
      </w:hyperlink>
      <w:r w:rsidRPr="00E53ED2">
        <w:rPr>
          <w:rFonts w:ascii="Arial" w:eastAsia="Times New Roman" w:hAnsi="Arial" w:cs="Arial"/>
          <w:kern w:val="0"/>
          <w:sz w:val="18"/>
          <w:szCs w:val="18"/>
          <w:lang w:val="en-GB" w:eastAsia="en-GB"/>
        </w:rPr>
        <w:t>.</w:t>
      </w:r>
    </w:p>
    <w:p w14:paraId="7B2ED945" w14:textId="4D073E51"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val="en-GB" w:eastAsia="en-GB"/>
        </w:rPr>
        <w:t>[18] Adaptive and Natural Computing Algorithms, 8</w:t>
      </w:r>
      <w:r w:rsidRPr="00E53ED2">
        <w:rPr>
          <w:rFonts w:ascii="Arial" w:eastAsia="Times New Roman" w:hAnsi="Arial" w:cs="Arial"/>
          <w:kern w:val="0"/>
          <w:sz w:val="18"/>
          <w:szCs w:val="18"/>
          <w:vertAlign w:val="superscript"/>
          <w:lang w:val="en-GB" w:eastAsia="en-GB"/>
        </w:rPr>
        <w:t>th</w:t>
      </w:r>
      <w:r w:rsidRPr="00E53ED2">
        <w:rPr>
          <w:rFonts w:ascii="Arial" w:eastAsia="Times New Roman" w:hAnsi="Arial" w:cs="Arial"/>
          <w:kern w:val="0"/>
          <w:sz w:val="18"/>
          <w:szCs w:val="18"/>
          <w:lang w:val="en-GB" w:eastAsia="en-GB"/>
        </w:rPr>
        <w:t xml:space="preserve"> International Conference, ICANNGA 2007, Warsaw, Pola</w:t>
      </w:r>
      <w:r w:rsidR="00F95DD8">
        <w:rPr>
          <w:rFonts w:ascii="Arial" w:eastAsia="Times New Roman" w:hAnsi="Arial" w:cs="Arial"/>
          <w:kern w:val="0"/>
          <w:sz w:val="18"/>
          <w:szCs w:val="18"/>
          <w:lang w:val="en-GB" w:eastAsia="en-GB"/>
        </w:rPr>
        <w:t>n</w:t>
      </w:r>
      <w:r w:rsidRPr="00E53ED2">
        <w:rPr>
          <w:rFonts w:ascii="Arial" w:eastAsia="Times New Roman" w:hAnsi="Arial" w:cs="Arial"/>
          <w:kern w:val="0"/>
          <w:sz w:val="18"/>
          <w:szCs w:val="18"/>
          <w:lang w:val="en-GB" w:eastAsia="en-GB"/>
        </w:rPr>
        <w:t xml:space="preserve">d, April 11-14, 2007, </w:t>
      </w:r>
      <w:proofErr w:type="spellStart"/>
      <w:r w:rsidRPr="00E53ED2">
        <w:rPr>
          <w:rFonts w:ascii="Arial" w:eastAsia="Times New Roman" w:hAnsi="Arial" w:cs="Arial"/>
          <w:kern w:val="0"/>
          <w:sz w:val="18"/>
          <w:szCs w:val="18"/>
          <w:lang w:val="en-GB" w:eastAsia="en-GB"/>
        </w:rPr>
        <w:t>Proceesings</w:t>
      </w:r>
      <w:proofErr w:type="spellEnd"/>
      <w:r w:rsidRPr="00E53ED2">
        <w:rPr>
          <w:rFonts w:ascii="Arial" w:eastAsia="Times New Roman" w:hAnsi="Arial" w:cs="Arial"/>
          <w:kern w:val="0"/>
          <w:sz w:val="18"/>
          <w:szCs w:val="18"/>
          <w:lang w:val="en-GB" w:eastAsia="en-GB"/>
        </w:rPr>
        <w:t xml:space="preserve">, Part II, </w:t>
      </w:r>
      <w:r w:rsidRPr="00E53ED2">
        <w:rPr>
          <w:rStyle w:val="authorsname"/>
          <w:rFonts w:ascii="Arial" w:hAnsi="Arial" w:cs="Arial"/>
          <w:color w:val="000000" w:themeColor="text1"/>
          <w:sz w:val="18"/>
          <w:szCs w:val="18"/>
        </w:rPr>
        <w:t>Bartlomiej </w:t>
      </w:r>
      <w:proofErr w:type="spellStart"/>
      <w:r w:rsidRPr="00E53ED2">
        <w:rPr>
          <w:rStyle w:val="authorsname"/>
          <w:rFonts w:ascii="Arial" w:hAnsi="Arial" w:cs="Arial"/>
          <w:color w:val="000000" w:themeColor="text1"/>
          <w:sz w:val="18"/>
          <w:szCs w:val="18"/>
        </w:rPr>
        <w:t>Beliczynski</w:t>
      </w:r>
      <w:proofErr w:type="spellEnd"/>
      <w:r w:rsidRPr="00E53ED2">
        <w:rPr>
          <w:rStyle w:val="authorsname"/>
          <w:rFonts w:ascii="Arial" w:hAnsi="Arial" w:cs="Arial"/>
          <w:color w:val="000000" w:themeColor="text1"/>
          <w:sz w:val="18"/>
          <w:szCs w:val="18"/>
        </w:rPr>
        <w:t>, Andrzej </w:t>
      </w:r>
      <w:proofErr w:type="spellStart"/>
      <w:r w:rsidRPr="00E53ED2">
        <w:rPr>
          <w:rStyle w:val="authorsname"/>
          <w:rFonts w:ascii="Arial" w:hAnsi="Arial" w:cs="Arial"/>
          <w:color w:val="000000" w:themeColor="text1"/>
          <w:sz w:val="18"/>
          <w:szCs w:val="18"/>
        </w:rPr>
        <w:t>Dzielinski</w:t>
      </w:r>
      <w:proofErr w:type="spellEnd"/>
      <w:r w:rsidRPr="00E53ED2">
        <w:rPr>
          <w:rStyle w:val="authorsname"/>
          <w:rFonts w:ascii="Arial" w:hAnsi="Arial" w:cs="Arial"/>
          <w:color w:val="000000" w:themeColor="text1"/>
          <w:sz w:val="18"/>
          <w:szCs w:val="18"/>
        </w:rPr>
        <w:t>, Marcin </w:t>
      </w:r>
      <w:proofErr w:type="spellStart"/>
      <w:r w:rsidRPr="00E53ED2">
        <w:rPr>
          <w:rStyle w:val="authorsname"/>
          <w:rFonts w:ascii="Arial" w:hAnsi="Arial" w:cs="Arial"/>
          <w:color w:val="000000" w:themeColor="text1"/>
          <w:sz w:val="18"/>
          <w:szCs w:val="18"/>
        </w:rPr>
        <w:t>Iwanowski</w:t>
      </w:r>
      <w:proofErr w:type="spellEnd"/>
      <w:r w:rsidRPr="00E53ED2">
        <w:rPr>
          <w:rStyle w:val="authorsname"/>
          <w:rFonts w:ascii="Arial" w:hAnsi="Arial" w:cs="Arial"/>
          <w:b/>
          <w:bCs/>
          <w:color w:val="000000" w:themeColor="text1"/>
          <w:sz w:val="18"/>
          <w:szCs w:val="18"/>
        </w:rPr>
        <w:t xml:space="preserve">, </w:t>
      </w:r>
      <w:proofErr w:type="spellStart"/>
      <w:r w:rsidRPr="00E53ED2">
        <w:rPr>
          <w:rStyle w:val="authorsname"/>
          <w:rFonts w:ascii="Arial" w:hAnsi="Arial" w:cs="Arial"/>
          <w:color w:val="000000" w:themeColor="text1"/>
          <w:sz w:val="18"/>
          <w:szCs w:val="18"/>
        </w:rPr>
        <w:t>Bernardete</w:t>
      </w:r>
      <w:proofErr w:type="spellEnd"/>
      <w:r w:rsidRPr="00E53ED2">
        <w:rPr>
          <w:rStyle w:val="authorsname"/>
          <w:rFonts w:ascii="Arial" w:hAnsi="Arial" w:cs="Arial"/>
          <w:color w:val="000000" w:themeColor="text1"/>
          <w:sz w:val="18"/>
          <w:szCs w:val="18"/>
        </w:rPr>
        <w:t>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t xml:space="preserve">[19] </w:t>
      </w:r>
      <w:proofErr w:type="spellStart"/>
      <w:r w:rsidRPr="00E53ED2">
        <w:rPr>
          <w:rFonts w:ascii="Arial" w:hAnsi="Arial" w:cs="Arial"/>
          <w:color w:val="222222"/>
          <w:sz w:val="18"/>
          <w:szCs w:val="18"/>
          <w:shd w:val="clear" w:color="auto" w:fill="FFFFFF"/>
        </w:rPr>
        <w:t>Haldurai</w:t>
      </w:r>
      <w:proofErr w:type="spellEnd"/>
      <w:r w:rsidRPr="00E53ED2">
        <w:rPr>
          <w:rFonts w:ascii="Arial" w:hAnsi="Arial" w:cs="Arial"/>
          <w:color w:val="222222"/>
          <w:sz w:val="18"/>
          <w:szCs w:val="18"/>
          <w:shd w:val="clear" w:color="auto" w:fill="FFFFFF"/>
        </w:rPr>
        <w:t xml:space="preserve">, L., T. </w:t>
      </w:r>
      <w:proofErr w:type="spellStart"/>
      <w:r w:rsidRPr="00E53ED2">
        <w:rPr>
          <w:rFonts w:ascii="Arial" w:hAnsi="Arial" w:cs="Arial"/>
          <w:color w:val="222222"/>
          <w:sz w:val="18"/>
          <w:szCs w:val="18"/>
          <w:shd w:val="clear" w:color="auto" w:fill="FFFFFF"/>
        </w:rPr>
        <w:t>Madhubala</w:t>
      </w:r>
      <w:proofErr w:type="spellEnd"/>
      <w:r w:rsidRPr="00E53ED2">
        <w:rPr>
          <w:rFonts w:ascii="Arial" w:hAnsi="Arial" w:cs="Arial"/>
          <w:color w:val="222222"/>
          <w:sz w:val="18"/>
          <w:szCs w:val="18"/>
          <w:shd w:val="clear" w:color="auto" w:fill="FFFFFF"/>
        </w:rPr>
        <w:t>,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[20] </w:t>
      </w:r>
      <w:proofErr w:type="spellStart"/>
      <w:r w:rsidRPr="00E53ED2">
        <w:rPr>
          <w:rFonts w:ascii="Arial" w:hAnsi="Arial" w:cs="Arial"/>
          <w:color w:val="222222"/>
          <w:sz w:val="18"/>
          <w:szCs w:val="18"/>
          <w:shd w:val="clear" w:color="auto" w:fill="FFFFFF"/>
        </w:rPr>
        <w:t>Bhoskar</w:t>
      </w:r>
      <w:proofErr w:type="spellEnd"/>
      <w:r w:rsidRPr="00E53ED2">
        <w:rPr>
          <w:rFonts w:ascii="Arial" w:hAnsi="Arial" w:cs="Arial"/>
          <w:color w:val="222222"/>
          <w:sz w:val="18"/>
          <w:szCs w:val="18"/>
          <w:shd w:val="clear" w:color="auto" w:fill="FFFFFF"/>
        </w:rPr>
        <w:t xml:space="preserve">, </w:t>
      </w:r>
      <w:proofErr w:type="spellStart"/>
      <w:r w:rsidRPr="00E53ED2">
        <w:rPr>
          <w:rFonts w:ascii="Arial" w:hAnsi="Arial" w:cs="Arial"/>
          <w:color w:val="222222"/>
          <w:sz w:val="18"/>
          <w:szCs w:val="18"/>
          <w:shd w:val="clear" w:color="auto" w:fill="FFFFFF"/>
        </w:rPr>
        <w:t>Ms</w:t>
      </w:r>
      <w:proofErr w:type="spellEnd"/>
      <w:r w:rsidRPr="00E53ED2">
        <w:rPr>
          <w:rFonts w:ascii="Arial" w:hAnsi="Arial" w:cs="Arial"/>
          <w:color w:val="222222"/>
          <w:sz w:val="18"/>
          <w:szCs w:val="18"/>
          <w:shd w:val="clear" w:color="auto" w:fill="FFFFFF"/>
        </w:rPr>
        <w:t xml:space="preserve">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 xml:space="preserve">Arrigoni, Stefano, Francesco </w:t>
      </w:r>
      <w:proofErr w:type="spellStart"/>
      <w:r w:rsidR="00C15766" w:rsidRPr="00E53ED2">
        <w:rPr>
          <w:rFonts w:ascii="Arial" w:hAnsi="Arial" w:cs="Arial"/>
          <w:color w:val="222222"/>
          <w:sz w:val="18"/>
          <w:szCs w:val="18"/>
          <w:shd w:val="clear" w:color="auto" w:fill="FFFFFF"/>
        </w:rPr>
        <w:t>Braghin</w:t>
      </w:r>
      <w:proofErr w:type="spellEnd"/>
      <w:r w:rsidR="00C15766" w:rsidRPr="00E53ED2">
        <w:rPr>
          <w:rFonts w:ascii="Arial" w:hAnsi="Arial" w:cs="Arial"/>
          <w:color w:val="222222"/>
          <w:sz w:val="18"/>
          <w:szCs w:val="18"/>
          <w:shd w:val="clear" w:color="auto" w:fill="FFFFFF"/>
        </w:rPr>
        <w:t xml:space="preserve">, and Federico </w:t>
      </w:r>
      <w:proofErr w:type="spellStart"/>
      <w:r w:rsidR="00C15766" w:rsidRPr="00E53ED2">
        <w:rPr>
          <w:rFonts w:ascii="Arial" w:hAnsi="Arial" w:cs="Arial"/>
          <w:color w:val="222222"/>
          <w:sz w:val="18"/>
          <w:szCs w:val="18"/>
          <w:shd w:val="clear" w:color="auto" w:fill="FFFFFF"/>
        </w:rPr>
        <w:t>Cheli</w:t>
      </w:r>
      <w:proofErr w:type="spellEnd"/>
      <w:r w:rsidR="00C15766" w:rsidRPr="00E53ED2">
        <w:rPr>
          <w:rFonts w:ascii="Arial" w:hAnsi="Arial" w:cs="Arial"/>
          <w:color w:val="222222"/>
          <w:sz w:val="18"/>
          <w:szCs w:val="18"/>
          <w:shd w:val="clear" w:color="auto" w:fill="FFFFFF"/>
        </w:rPr>
        <w:t>. "MPC path-planner for autonomous driving solved by genetic algorithm technique." </w:t>
      </w:r>
      <w:proofErr w:type="spellStart"/>
      <w:r w:rsidR="00C15766" w:rsidRPr="00E53ED2">
        <w:rPr>
          <w:rFonts w:ascii="Arial" w:hAnsi="Arial" w:cs="Arial"/>
          <w:i/>
          <w:iCs/>
          <w:color w:val="222222"/>
          <w:sz w:val="18"/>
          <w:szCs w:val="18"/>
          <w:shd w:val="clear" w:color="auto" w:fill="FFFFFF"/>
        </w:rPr>
        <w:t>arXiv</w:t>
      </w:r>
      <w:proofErr w:type="spellEnd"/>
      <w:r w:rsidR="00C15766" w:rsidRPr="00E53ED2">
        <w:rPr>
          <w:rFonts w:ascii="Arial" w:hAnsi="Arial" w:cs="Arial"/>
          <w:i/>
          <w:iCs/>
          <w:color w:val="222222"/>
          <w:sz w:val="18"/>
          <w:szCs w:val="18"/>
          <w:shd w:val="clear" w:color="auto" w:fill="FFFFFF"/>
        </w:rPr>
        <w:t xml:space="preserve">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proofErr w:type="spellStart"/>
      <w:r w:rsidR="00E90C69" w:rsidRPr="00E53ED2">
        <w:rPr>
          <w:rFonts w:ascii="Arial" w:hAnsi="Arial" w:cs="Arial"/>
          <w:color w:val="222222"/>
          <w:sz w:val="18"/>
          <w:szCs w:val="18"/>
          <w:shd w:val="clear" w:color="auto" w:fill="FFFFFF"/>
        </w:rPr>
        <w:t>Jalali</w:t>
      </w:r>
      <w:proofErr w:type="spellEnd"/>
      <w:r w:rsidR="00E90C69" w:rsidRPr="00E53ED2">
        <w:rPr>
          <w:rFonts w:ascii="Arial" w:hAnsi="Arial" w:cs="Arial"/>
          <w:color w:val="222222"/>
          <w:sz w:val="18"/>
          <w:szCs w:val="18"/>
          <w:shd w:val="clear" w:color="auto" w:fill="FFFFFF"/>
        </w:rPr>
        <w:t xml:space="preserve">, </w:t>
      </w:r>
      <w:proofErr w:type="spellStart"/>
      <w:r w:rsidR="00E90C69" w:rsidRPr="00E53ED2">
        <w:rPr>
          <w:rFonts w:ascii="Arial" w:hAnsi="Arial" w:cs="Arial"/>
          <w:color w:val="222222"/>
          <w:sz w:val="18"/>
          <w:szCs w:val="18"/>
          <w:shd w:val="clear" w:color="auto" w:fill="FFFFFF"/>
        </w:rPr>
        <w:t>Seyed</w:t>
      </w:r>
      <w:proofErr w:type="spellEnd"/>
      <w:r w:rsidR="00E90C69" w:rsidRPr="00E53ED2">
        <w:rPr>
          <w:rFonts w:ascii="Arial" w:hAnsi="Arial" w:cs="Arial"/>
          <w:color w:val="222222"/>
          <w:sz w:val="18"/>
          <w:szCs w:val="18"/>
          <w:shd w:val="clear" w:color="auto" w:fill="FFFFFF"/>
        </w:rPr>
        <w:t xml:space="preserve"> Mohammad </w:t>
      </w:r>
      <w:proofErr w:type="spellStart"/>
      <w:r w:rsidR="00E90C69" w:rsidRPr="00E53ED2">
        <w:rPr>
          <w:rFonts w:ascii="Arial" w:hAnsi="Arial" w:cs="Arial"/>
          <w:color w:val="222222"/>
          <w:sz w:val="18"/>
          <w:szCs w:val="18"/>
          <w:shd w:val="clear" w:color="auto" w:fill="FFFFFF"/>
        </w:rPr>
        <w:t>Jafar</w:t>
      </w:r>
      <w:proofErr w:type="spellEnd"/>
      <w:r w:rsidR="00E90C69" w:rsidRPr="00E53ED2">
        <w:rPr>
          <w:rFonts w:ascii="Arial" w:hAnsi="Arial" w:cs="Arial"/>
          <w:color w:val="222222"/>
          <w:sz w:val="18"/>
          <w:szCs w:val="18"/>
          <w:shd w:val="clear" w:color="auto" w:fill="FFFFFF"/>
        </w:rPr>
        <w:t xml:space="preserve">, et al. "Optimal autonomous driving through deep imitation learning and </w:t>
      </w:r>
      <w:proofErr w:type="spellStart"/>
      <w:r w:rsidR="00E90C69" w:rsidRPr="00E53ED2">
        <w:rPr>
          <w:rFonts w:ascii="Arial" w:hAnsi="Arial" w:cs="Arial"/>
          <w:color w:val="222222"/>
          <w:sz w:val="18"/>
          <w:szCs w:val="18"/>
          <w:shd w:val="clear" w:color="auto" w:fill="FFFFFF"/>
        </w:rPr>
        <w:t>neuroevolution</w:t>
      </w:r>
      <w:proofErr w:type="spellEnd"/>
      <w:r w:rsidR="00E90C69" w:rsidRPr="00E53ED2">
        <w:rPr>
          <w:rFonts w:ascii="Arial" w:hAnsi="Arial" w:cs="Arial"/>
          <w:color w:val="222222"/>
          <w:sz w:val="18"/>
          <w:szCs w:val="18"/>
          <w:shd w:val="clear" w:color="auto" w:fill="FFFFFF"/>
        </w:rPr>
        <w:t>."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[23] P. </w:t>
      </w:r>
      <w:proofErr w:type="spellStart"/>
      <w:r w:rsidRPr="00E53ED2">
        <w:rPr>
          <w:rFonts w:ascii="Arial" w:hAnsi="Arial" w:cs="Arial"/>
          <w:color w:val="222222"/>
          <w:sz w:val="18"/>
          <w:szCs w:val="18"/>
          <w:shd w:val="clear" w:color="auto" w:fill="FFFFFF"/>
        </w:rPr>
        <w:t>Caamano</w:t>
      </w:r>
      <w:proofErr w:type="spellEnd"/>
      <w:r w:rsidRPr="00E53ED2">
        <w:rPr>
          <w:rFonts w:ascii="Arial" w:hAnsi="Arial" w:cs="Arial"/>
          <w:color w:val="222222"/>
          <w:sz w:val="18"/>
          <w:szCs w:val="18"/>
          <w:shd w:val="clear" w:color="auto" w:fill="FFFFFF"/>
        </w:rPr>
        <w:t xml:space="preserve">, F. </w:t>
      </w:r>
      <w:proofErr w:type="spellStart"/>
      <w:r w:rsidRPr="00E53ED2">
        <w:rPr>
          <w:rFonts w:ascii="Arial" w:hAnsi="Arial" w:cs="Arial"/>
          <w:color w:val="222222"/>
          <w:sz w:val="18"/>
          <w:szCs w:val="18"/>
          <w:shd w:val="clear" w:color="auto" w:fill="FFFFFF"/>
        </w:rPr>
        <w:t>Bellas</w:t>
      </w:r>
      <w:proofErr w:type="spellEnd"/>
      <w:r w:rsidRPr="00E53ED2">
        <w:rPr>
          <w:rFonts w:ascii="Arial" w:hAnsi="Arial" w:cs="Arial"/>
          <w:color w:val="222222"/>
          <w:sz w:val="18"/>
          <w:szCs w:val="18"/>
          <w:shd w:val="clear" w:color="auto" w:fill="FFFFFF"/>
        </w:rPr>
        <w:t xml:space="preserve"> and R. J. </w:t>
      </w:r>
      <w:proofErr w:type="spellStart"/>
      <w:r w:rsidRPr="00E53ED2">
        <w:rPr>
          <w:rFonts w:ascii="Arial" w:hAnsi="Arial" w:cs="Arial"/>
          <w:color w:val="222222"/>
          <w:sz w:val="18"/>
          <w:szCs w:val="18"/>
          <w:shd w:val="clear" w:color="auto" w:fill="FFFFFF"/>
        </w:rPr>
        <w:t>Duro</w:t>
      </w:r>
      <w:proofErr w:type="spellEnd"/>
      <w:r w:rsidRPr="00E53ED2">
        <w:rPr>
          <w:rFonts w:ascii="Arial" w:hAnsi="Arial" w:cs="Arial"/>
          <w:color w:val="222222"/>
          <w:sz w:val="18"/>
          <w:szCs w:val="18"/>
          <w:shd w:val="clear" w:color="auto" w:fill="FFFFFF"/>
        </w:rPr>
        <w:t xml:space="preserve">, "Augmenting the NEAT algorithm to improve its temporal processing capabilities," 2014 International Joint Conference on Neural Networks (IJCNN), 2014, pp. 1467-1473, </w:t>
      </w:r>
      <w:proofErr w:type="spellStart"/>
      <w:r w:rsidRPr="00E53ED2">
        <w:rPr>
          <w:rFonts w:ascii="Arial" w:hAnsi="Arial" w:cs="Arial"/>
          <w:color w:val="222222"/>
          <w:sz w:val="18"/>
          <w:szCs w:val="18"/>
          <w:shd w:val="clear" w:color="auto" w:fill="FFFFFF"/>
        </w:rPr>
        <w:t>doi</w:t>
      </w:r>
      <w:proofErr w:type="spellEnd"/>
      <w:r w:rsidRPr="00E53ED2">
        <w:rPr>
          <w:rFonts w:ascii="Arial" w:hAnsi="Arial" w:cs="Arial"/>
          <w:color w:val="222222"/>
          <w:sz w:val="18"/>
          <w:szCs w:val="18"/>
          <w:shd w:val="clear" w:color="auto" w:fill="FFFFFF"/>
        </w:rPr>
        <w:t>: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[24] Chen, Lin, and </w:t>
      </w:r>
      <w:proofErr w:type="spellStart"/>
      <w:r w:rsidRPr="009847FB">
        <w:rPr>
          <w:rFonts w:ascii="Arial" w:hAnsi="Arial" w:cs="Arial"/>
          <w:color w:val="222222"/>
          <w:sz w:val="18"/>
          <w:szCs w:val="18"/>
          <w:shd w:val="clear" w:color="auto" w:fill="FFFFFF"/>
        </w:rPr>
        <w:t>Damminda</w:t>
      </w:r>
      <w:proofErr w:type="spellEnd"/>
      <w:r w:rsidRPr="009847FB">
        <w:rPr>
          <w:rFonts w:ascii="Arial" w:hAnsi="Arial" w:cs="Arial"/>
          <w:color w:val="222222"/>
          <w:sz w:val="18"/>
          <w:szCs w:val="18"/>
          <w:shd w:val="clear" w:color="auto" w:fill="FFFFFF"/>
        </w:rPr>
        <w:t xml:space="preserve"> </w:t>
      </w:r>
      <w:proofErr w:type="spellStart"/>
      <w:r w:rsidRPr="009847FB">
        <w:rPr>
          <w:rFonts w:ascii="Arial" w:hAnsi="Arial" w:cs="Arial"/>
          <w:color w:val="222222"/>
          <w:sz w:val="18"/>
          <w:szCs w:val="18"/>
          <w:shd w:val="clear" w:color="auto" w:fill="FFFFFF"/>
        </w:rPr>
        <w:t>Alahakoon</w:t>
      </w:r>
      <w:proofErr w:type="spellEnd"/>
      <w:r w:rsidRPr="009847FB">
        <w:rPr>
          <w:rFonts w:ascii="Arial" w:hAnsi="Arial" w:cs="Arial"/>
          <w:color w:val="222222"/>
          <w:sz w:val="18"/>
          <w:szCs w:val="18"/>
          <w:shd w:val="clear" w:color="auto" w:fill="FFFFFF"/>
        </w:rPr>
        <w:t>.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[25] Ibrahim, Mohamed Yilmaz, et al. "Advances in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through augmenting topologies–a case study." </w:t>
      </w:r>
      <w:r w:rsidRPr="009847FB">
        <w:rPr>
          <w:rFonts w:ascii="Arial" w:hAnsi="Arial" w:cs="Arial"/>
          <w:i/>
          <w:iCs/>
          <w:color w:val="222222"/>
          <w:sz w:val="18"/>
          <w:szCs w:val="18"/>
          <w:shd w:val="clear" w:color="auto" w:fill="FFFFFF"/>
        </w:rPr>
        <w:t>2019 11th International Conference on Advanced Computing (</w:t>
      </w:r>
      <w:proofErr w:type="spellStart"/>
      <w:r w:rsidRPr="009847FB">
        <w:rPr>
          <w:rFonts w:ascii="Arial" w:hAnsi="Arial" w:cs="Arial"/>
          <w:i/>
          <w:iCs/>
          <w:color w:val="222222"/>
          <w:sz w:val="18"/>
          <w:szCs w:val="18"/>
          <w:shd w:val="clear" w:color="auto" w:fill="FFFFFF"/>
        </w:rPr>
        <w:t>ICoAC</w:t>
      </w:r>
      <w:proofErr w:type="spellEnd"/>
      <w:r w:rsidRPr="009847FB">
        <w:rPr>
          <w:rFonts w:ascii="Arial" w:hAnsi="Arial" w:cs="Arial"/>
          <w:i/>
          <w:iCs/>
          <w:color w:val="222222"/>
          <w:sz w:val="18"/>
          <w:szCs w:val="18"/>
          <w:shd w:val="clear" w:color="auto" w:fill="FFFFFF"/>
        </w:rPr>
        <w:t>)</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[26] </w:t>
      </w:r>
      <w:proofErr w:type="spellStart"/>
      <w:r w:rsidR="00961B3E" w:rsidRPr="00961B3E">
        <w:rPr>
          <w:rFonts w:ascii="Arial" w:hAnsi="Arial" w:cs="Arial"/>
          <w:color w:val="222222"/>
          <w:sz w:val="18"/>
          <w:szCs w:val="18"/>
          <w:shd w:val="clear" w:color="auto" w:fill="FFFFFF"/>
        </w:rPr>
        <w:t>Risto</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Miikkulainen</w:t>
      </w:r>
      <w:proofErr w:type="spellEnd"/>
      <w:r w:rsidR="00961B3E" w:rsidRPr="00961B3E">
        <w:rPr>
          <w:rFonts w:ascii="Arial" w:hAnsi="Arial" w:cs="Arial"/>
          <w:color w:val="222222"/>
          <w:sz w:val="18"/>
          <w:szCs w:val="18"/>
          <w:shd w:val="clear" w:color="auto" w:fill="FFFFFF"/>
        </w:rPr>
        <w:t xml:space="preserve">, Jason Liang, Elliot Meyerson, Aditya Rawal, Daniel Fink, Olivier </w:t>
      </w:r>
      <w:proofErr w:type="spellStart"/>
      <w:r w:rsidR="00961B3E" w:rsidRPr="00961B3E">
        <w:rPr>
          <w:rFonts w:ascii="Arial" w:hAnsi="Arial" w:cs="Arial"/>
          <w:color w:val="222222"/>
          <w:sz w:val="18"/>
          <w:szCs w:val="18"/>
          <w:shd w:val="clear" w:color="auto" w:fill="FFFFFF"/>
        </w:rPr>
        <w:t>Francon</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Bala</w:t>
      </w:r>
      <w:proofErr w:type="spellEnd"/>
      <w:r w:rsidR="00961B3E" w:rsidRPr="00961B3E">
        <w:rPr>
          <w:rFonts w:ascii="Arial" w:hAnsi="Arial" w:cs="Arial"/>
          <w:color w:val="222222"/>
          <w:sz w:val="18"/>
          <w:szCs w:val="18"/>
          <w:shd w:val="clear" w:color="auto" w:fill="FFFFFF"/>
        </w:rPr>
        <w:t xml:space="preserve"> Raju, Hormoz </w:t>
      </w:r>
      <w:proofErr w:type="spellStart"/>
      <w:r w:rsidR="00961B3E" w:rsidRPr="00961B3E">
        <w:rPr>
          <w:rFonts w:ascii="Arial" w:hAnsi="Arial" w:cs="Arial"/>
          <w:color w:val="222222"/>
          <w:sz w:val="18"/>
          <w:szCs w:val="18"/>
          <w:shd w:val="clear" w:color="auto" w:fill="FFFFFF"/>
        </w:rPr>
        <w:t>Shahrzad</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Arshak</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Navruzyan</w:t>
      </w:r>
      <w:proofErr w:type="spellEnd"/>
      <w:r w:rsidR="00961B3E" w:rsidRPr="00961B3E">
        <w:rPr>
          <w:rFonts w:ascii="Arial" w:hAnsi="Arial" w:cs="Arial"/>
          <w:color w:val="222222"/>
          <w:sz w:val="18"/>
          <w:szCs w:val="18"/>
          <w:shd w:val="clear" w:color="auto" w:fill="FFFFFF"/>
        </w:rPr>
        <w:t xml:space="preserve">, Nigel Duffy, Babak </w:t>
      </w:r>
      <w:proofErr w:type="spellStart"/>
      <w:r w:rsidR="00961B3E" w:rsidRPr="00961B3E">
        <w:rPr>
          <w:rFonts w:ascii="Arial" w:hAnsi="Arial" w:cs="Arial"/>
          <w:color w:val="222222"/>
          <w:sz w:val="18"/>
          <w:szCs w:val="18"/>
          <w:shd w:val="clear" w:color="auto" w:fill="FFFFFF"/>
        </w:rPr>
        <w:t>Hodjat</w:t>
      </w:r>
      <w:proofErr w:type="spellEnd"/>
      <w:r w:rsidR="00961B3E" w:rsidRPr="00961B3E">
        <w:rPr>
          <w:rFonts w:ascii="Arial" w:hAnsi="Arial" w:cs="Arial"/>
          <w:color w:val="222222"/>
          <w:sz w:val="18"/>
          <w:szCs w:val="18"/>
          <w:shd w:val="clear" w:color="auto" w:fill="FFFFFF"/>
        </w:rPr>
        <w: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 xml:space="preserve">S. Kato, E. Takeuchi, Y. Ishiguro, Y. Ninomiya, K. Takeda and T. Hamada, "An Open Approach to Autonomous Vehicles," in IEEE Micro, vol. 35, no. 6, pp. 60-68, Nov.-Dec. 2015, </w:t>
      </w:r>
      <w:proofErr w:type="spellStart"/>
      <w:r w:rsidRPr="001F20EF">
        <w:rPr>
          <w:rFonts w:ascii="Arial" w:hAnsi="Arial" w:cs="Arial"/>
          <w:color w:val="222222"/>
          <w:sz w:val="18"/>
          <w:szCs w:val="18"/>
          <w:shd w:val="clear" w:color="auto" w:fill="FFFFFF"/>
        </w:rPr>
        <w:t>doi</w:t>
      </w:r>
      <w:proofErr w:type="spellEnd"/>
      <w:r w:rsidRPr="001F20EF">
        <w:rPr>
          <w:rFonts w:ascii="Arial" w:hAnsi="Arial" w:cs="Arial"/>
          <w:color w:val="222222"/>
          <w:sz w:val="18"/>
          <w:szCs w:val="18"/>
          <w:shd w:val="clear" w:color="auto" w:fill="FFFFFF"/>
        </w:rPr>
        <w:t>: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 xml:space="preserve">M. </w:t>
      </w:r>
      <w:proofErr w:type="spellStart"/>
      <w:r w:rsidRPr="00750C35">
        <w:rPr>
          <w:rFonts w:ascii="Arial" w:hAnsi="Arial" w:cs="Arial"/>
          <w:sz w:val="18"/>
          <w:szCs w:val="18"/>
        </w:rPr>
        <w:t>Betke</w:t>
      </w:r>
      <w:proofErr w:type="spellEnd"/>
      <w:r w:rsidRPr="00750C35">
        <w:rPr>
          <w:rFonts w:ascii="Arial" w:hAnsi="Arial" w:cs="Arial"/>
          <w:sz w:val="18"/>
          <w:szCs w:val="18"/>
        </w:rPr>
        <w:t xml:space="preserve"> and L. </w:t>
      </w:r>
      <w:proofErr w:type="spellStart"/>
      <w:r w:rsidRPr="00750C35">
        <w:rPr>
          <w:rFonts w:ascii="Arial" w:hAnsi="Arial" w:cs="Arial"/>
          <w:sz w:val="18"/>
          <w:szCs w:val="18"/>
        </w:rPr>
        <w:t>Gurvits</w:t>
      </w:r>
      <w:proofErr w:type="spellEnd"/>
      <w:r w:rsidRPr="00750C35">
        <w:rPr>
          <w:rFonts w:ascii="Arial" w:hAnsi="Arial" w:cs="Arial"/>
          <w:sz w:val="18"/>
          <w:szCs w:val="18"/>
        </w:rPr>
        <w:t xml:space="preserve">, "Mobile robot localization using landmarks," in IEEE Transactions on Robotics and Automation, vol. 13, no. 2, pp. 251-263, April 1997, </w:t>
      </w:r>
      <w:proofErr w:type="spellStart"/>
      <w:r w:rsidRPr="00750C35">
        <w:rPr>
          <w:rFonts w:ascii="Arial" w:hAnsi="Arial" w:cs="Arial"/>
          <w:sz w:val="18"/>
          <w:szCs w:val="18"/>
        </w:rPr>
        <w:t>doi</w:t>
      </w:r>
      <w:proofErr w:type="spellEnd"/>
      <w:r w:rsidRPr="00750C35">
        <w:rPr>
          <w:rFonts w:ascii="Arial" w:hAnsi="Arial" w:cs="Arial"/>
          <w:sz w:val="18"/>
          <w:szCs w:val="18"/>
        </w:rPr>
        <w:t>: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 xml:space="preserve">S. </w:t>
      </w:r>
      <w:proofErr w:type="spellStart"/>
      <w:r w:rsidRPr="004970C9">
        <w:rPr>
          <w:rFonts w:ascii="Arial" w:hAnsi="Arial" w:cs="Arial"/>
          <w:sz w:val="18"/>
          <w:szCs w:val="18"/>
        </w:rPr>
        <w:t>Kuutti</w:t>
      </w:r>
      <w:proofErr w:type="spellEnd"/>
      <w:r w:rsidRPr="004970C9">
        <w:rPr>
          <w:rFonts w:ascii="Arial" w:hAnsi="Arial" w:cs="Arial"/>
          <w:sz w:val="18"/>
          <w:szCs w:val="18"/>
        </w:rPr>
        <w:t xml:space="preserve">, R. Bowden, Y. </w:t>
      </w:r>
      <w:proofErr w:type="spellStart"/>
      <w:r w:rsidRPr="004970C9">
        <w:rPr>
          <w:rFonts w:ascii="Arial" w:hAnsi="Arial" w:cs="Arial"/>
          <w:sz w:val="18"/>
          <w:szCs w:val="18"/>
        </w:rPr>
        <w:t>Jin</w:t>
      </w:r>
      <w:proofErr w:type="spellEnd"/>
      <w:r w:rsidRPr="004970C9">
        <w:rPr>
          <w:rFonts w:ascii="Arial" w:hAnsi="Arial" w:cs="Arial"/>
          <w:sz w:val="18"/>
          <w:szCs w:val="18"/>
        </w:rPr>
        <w:t xml:space="preserve">, P. Barber and S. </w:t>
      </w:r>
      <w:proofErr w:type="spellStart"/>
      <w:r w:rsidRPr="004970C9">
        <w:rPr>
          <w:rFonts w:ascii="Arial" w:hAnsi="Arial" w:cs="Arial"/>
          <w:sz w:val="18"/>
          <w:szCs w:val="18"/>
        </w:rPr>
        <w:t>Fallah</w:t>
      </w:r>
      <w:proofErr w:type="spellEnd"/>
      <w:r w:rsidRPr="004970C9">
        <w:rPr>
          <w:rFonts w:ascii="Arial" w:hAnsi="Arial" w:cs="Arial"/>
          <w:sz w:val="18"/>
          <w:szCs w:val="18"/>
        </w:rPr>
        <w:t xml:space="preserve">, "A Survey of Deep Learning Applications to Autonomous Vehicle Control," in IEEE Transactions on Intelligent Transportation Systems, vol. 22, no. 2, pp. 712-733, Feb. 2021, </w:t>
      </w:r>
      <w:proofErr w:type="spellStart"/>
      <w:r w:rsidRPr="004970C9">
        <w:rPr>
          <w:rFonts w:ascii="Arial" w:hAnsi="Arial" w:cs="Arial"/>
          <w:sz w:val="18"/>
          <w:szCs w:val="18"/>
        </w:rPr>
        <w:t>doi</w:t>
      </w:r>
      <w:proofErr w:type="spellEnd"/>
      <w:r w:rsidRPr="004970C9">
        <w:rPr>
          <w:rFonts w:ascii="Arial" w:hAnsi="Arial" w:cs="Arial"/>
          <w:sz w:val="18"/>
          <w:szCs w:val="18"/>
        </w:rPr>
        <w:t>: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w:t>
      </w:r>
      <w:proofErr w:type="spellStart"/>
      <w:r w:rsidRPr="00846309">
        <w:rPr>
          <w:rFonts w:ascii="Arial" w:hAnsi="Arial" w:cs="Arial"/>
          <w:sz w:val="18"/>
          <w:szCs w:val="18"/>
        </w:rPr>
        <w:t>Qizwini</w:t>
      </w:r>
      <w:proofErr w:type="spellEnd"/>
      <w:r w:rsidRPr="00846309">
        <w:rPr>
          <w:rFonts w:ascii="Arial" w:hAnsi="Arial" w:cs="Arial"/>
          <w:sz w:val="18"/>
          <w:szCs w:val="18"/>
        </w:rPr>
        <w:t xml:space="preserve">, I. </w:t>
      </w:r>
      <w:proofErr w:type="spellStart"/>
      <w:r w:rsidRPr="00846309">
        <w:rPr>
          <w:rFonts w:ascii="Arial" w:hAnsi="Arial" w:cs="Arial"/>
          <w:sz w:val="18"/>
          <w:szCs w:val="18"/>
        </w:rPr>
        <w:t>Barjasteh</w:t>
      </w:r>
      <w:proofErr w:type="spellEnd"/>
      <w:r w:rsidRPr="00846309">
        <w:rPr>
          <w:rFonts w:ascii="Arial" w:hAnsi="Arial" w:cs="Arial"/>
          <w:sz w:val="18"/>
          <w:szCs w:val="18"/>
        </w:rPr>
        <w:t>, H. Al-</w:t>
      </w:r>
      <w:proofErr w:type="spellStart"/>
      <w:r w:rsidRPr="00846309">
        <w:rPr>
          <w:rFonts w:ascii="Arial" w:hAnsi="Arial" w:cs="Arial"/>
          <w:sz w:val="18"/>
          <w:szCs w:val="18"/>
        </w:rPr>
        <w:t>Qassab</w:t>
      </w:r>
      <w:proofErr w:type="spellEnd"/>
      <w:r w:rsidRPr="00846309">
        <w:rPr>
          <w:rFonts w:ascii="Arial" w:hAnsi="Arial" w:cs="Arial"/>
          <w:sz w:val="18"/>
          <w:szCs w:val="18"/>
        </w:rPr>
        <w:t xml:space="preserve"> and H. Radha, "Deep learning algorithm for autonomous driving using </w:t>
      </w:r>
      <w:proofErr w:type="spellStart"/>
      <w:r w:rsidRPr="00846309">
        <w:rPr>
          <w:rFonts w:ascii="Arial" w:hAnsi="Arial" w:cs="Arial"/>
          <w:sz w:val="18"/>
          <w:szCs w:val="18"/>
        </w:rPr>
        <w:t>GoogLeNet</w:t>
      </w:r>
      <w:proofErr w:type="spellEnd"/>
      <w:r w:rsidRPr="00846309">
        <w:rPr>
          <w:rFonts w:ascii="Arial" w:hAnsi="Arial" w:cs="Arial"/>
          <w:sz w:val="18"/>
          <w:szCs w:val="18"/>
        </w:rPr>
        <w:t xml:space="preserve">," 2017 IEEE Intelligent Vehicles Symposium (IV), 2017, pp. 89-96, </w:t>
      </w:r>
      <w:proofErr w:type="spellStart"/>
      <w:r w:rsidRPr="00846309">
        <w:rPr>
          <w:rFonts w:ascii="Arial" w:hAnsi="Arial" w:cs="Arial"/>
          <w:sz w:val="18"/>
          <w:szCs w:val="18"/>
        </w:rPr>
        <w:t>doi</w:t>
      </w:r>
      <w:proofErr w:type="spellEnd"/>
      <w:r w:rsidRPr="00846309">
        <w:rPr>
          <w:rFonts w:ascii="Arial" w:hAnsi="Arial" w:cs="Arial"/>
          <w:sz w:val="18"/>
          <w:szCs w:val="18"/>
        </w:rPr>
        <w:t>: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lastRenderedPageBreak/>
        <w:t xml:space="preserve">[32] </w:t>
      </w:r>
      <w:r w:rsidRPr="00BD5E1F">
        <w:rPr>
          <w:rFonts w:ascii="Arial" w:hAnsi="Arial" w:cs="Arial"/>
          <w:color w:val="222222"/>
          <w:sz w:val="18"/>
          <w:szCs w:val="18"/>
          <w:shd w:val="clear" w:color="auto" w:fill="FFFFFF"/>
        </w:rPr>
        <w:t xml:space="preserve">Sainath, G., et al. "Application of </w:t>
      </w:r>
      <w:proofErr w:type="spellStart"/>
      <w:r w:rsidRPr="00BD5E1F">
        <w:rPr>
          <w:rFonts w:ascii="Arial" w:hAnsi="Arial" w:cs="Arial"/>
          <w:color w:val="222222"/>
          <w:sz w:val="18"/>
          <w:szCs w:val="18"/>
          <w:shd w:val="clear" w:color="auto" w:fill="FFFFFF"/>
        </w:rPr>
        <w:t>Neuroevolution</w:t>
      </w:r>
      <w:proofErr w:type="spellEnd"/>
      <w:r w:rsidRPr="00BD5E1F">
        <w:rPr>
          <w:rFonts w:ascii="Arial" w:hAnsi="Arial" w:cs="Arial"/>
          <w:color w:val="222222"/>
          <w:sz w:val="18"/>
          <w:szCs w:val="18"/>
          <w:shd w:val="clear" w:color="auto" w:fill="FFFFFF"/>
        </w:rPr>
        <w:t xml:space="preserve">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 xml:space="preserve">[33] </w:t>
      </w:r>
      <w:proofErr w:type="spellStart"/>
      <w:r w:rsidRPr="005D3ADA">
        <w:rPr>
          <w:rFonts w:ascii="Arial" w:hAnsi="Arial" w:cs="Arial"/>
          <w:color w:val="222222"/>
          <w:sz w:val="18"/>
          <w:szCs w:val="18"/>
          <w:shd w:val="clear" w:color="auto" w:fill="FFFFFF"/>
        </w:rPr>
        <w:t>Trasnea</w:t>
      </w:r>
      <w:proofErr w:type="spellEnd"/>
      <w:r w:rsidRPr="005D3ADA">
        <w:rPr>
          <w:rFonts w:ascii="Arial" w:hAnsi="Arial" w:cs="Arial"/>
          <w:color w:val="222222"/>
          <w:sz w:val="18"/>
          <w:szCs w:val="18"/>
          <w:shd w:val="clear" w:color="auto" w:fill="FFFFFF"/>
        </w:rPr>
        <w:t>, Bogdan, et al. "</w:t>
      </w:r>
      <w:proofErr w:type="spellStart"/>
      <w:r w:rsidRPr="005D3ADA">
        <w:rPr>
          <w:rFonts w:ascii="Arial" w:hAnsi="Arial" w:cs="Arial"/>
          <w:color w:val="222222"/>
          <w:sz w:val="18"/>
          <w:szCs w:val="18"/>
          <w:shd w:val="clear" w:color="auto" w:fill="FFFFFF"/>
        </w:rPr>
        <w:t>GridSim</w:t>
      </w:r>
      <w:proofErr w:type="spellEnd"/>
      <w:r w:rsidRPr="005D3ADA">
        <w:rPr>
          <w:rFonts w:ascii="Arial" w:hAnsi="Arial" w:cs="Arial"/>
          <w:color w:val="222222"/>
          <w:sz w:val="18"/>
          <w:szCs w:val="18"/>
          <w:shd w:val="clear" w:color="auto" w:fill="FFFFFF"/>
        </w:rPr>
        <w:t>: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[34] Li, </w:t>
      </w:r>
      <w:proofErr w:type="spellStart"/>
      <w:r w:rsidRPr="00757DF8">
        <w:rPr>
          <w:rFonts w:ascii="Arial" w:hAnsi="Arial" w:cs="Arial"/>
          <w:color w:val="222222"/>
          <w:sz w:val="18"/>
          <w:szCs w:val="18"/>
          <w:shd w:val="clear" w:color="auto" w:fill="FFFFFF"/>
        </w:rPr>
        <w:t>Yuxi</w:t>
      </w:r>
      <w:proofErr w:type="spellEnd"/>
      <w:r w:rsidRPr="00757DF8">
        <w:rPr>
          <w:rFonts w:ascii="Arial" w:hAnsi="Arial" w:cs="Arial"/>
          <w:color w:val="222222"/>
          <w:sz w:val="18"/>
          <w:szCs w:val="18"/>
          <w:shd w:val="clear" w:color="auto" w:fill="FFFFFF"/>
        </w:rPr>
        <w:t>. "Deep reinforcement learning: An overview." </w:t>
      </w:r>
      <w:proofErr w:type="spellStart"/>
      <w:r w:rsidRPr="00757DF8">
        <w:rPr>
          <w:rFonts w:ascii="Arial" w:hAnsi="Arial" w:cs="Arial"/>
          <w:i/>
          <w:iCs/>
          <w:color w:val="222222"/>
          <w:sz w:val="18"/>
          <w:szCs w:val="18"/>
          <w:shd w:val="clear" w:color="auto" w:fill="FFFFFF"/>
        </w:rPr>
        <w:t>arXiv</w:t>
      </w:r>
      <w:proofErr w:type="spellEnd"/>
      <w:r w:rsidRPr="00757DF8">
        <w:rPr>
          <w:rFonts w:ascii="Arial" w:hAnsi="Arial" w:cs="Arial"/>
          <w:i/>
          <w:iCs/>
          <w:color w:val="222222"/>
          <w:sz w:val="18"/>
          <w:szCs w:val="18"/>
          <w:shd w:val="clear" w:color="auto" w:fill="FFFFFF"/>
        </w:rPr>
        <w:t xml:space="preserve">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[35] Sutton, Richard S., and Andrew G. </w:t>
      </w:r>
      <w:proofErr w:type="spellStart"/>
      <w:r w:rsidRPr="00757DF8">
        <w:rPr>
          <w:rFonts w:ascii="Arial" w:hAnsi="Arial" w:cs="Arial"/>
          <w:color w:val="222222"/>
          <w:sz w:val="18"/>
          <w:szCs w:val="18"/>
          <w:shd w:val="clear" w:color="auto" w:fill="FFFFFF"/>
        </w:rPr>
        <w:t>Barto</w:t>
      </w:r>
      <w:proofErr w:type="spellEnd"/>
      <w:r w:rsidRPr="00757DF8">
        <w:rPr>
          <w:rFonts w:ascii="Arial" w:hAnsi="Arial" w:cs="Arial"/>
          <w:color w:val="222222"/>
          <w:sz w:val="18"/>
          <w:szCs w:val="18"/>
          <w:shd w:val="clear" w:color="auto" w:fill="FFFFFF"/>
        </w:rPr>
        <w:t>.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25"/>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6CB54" w14:textId="77777777" w:rsidR="00A3662B" w:rsidRDefault="00A3662B">
      <w:pPr>
        <w:spacing w:line="240" w:lineRule="auto"/>
      </w:pPr>
      <w:r>
        <w:separator/>
      </w:r>
    </w:p>
    <w:p w14:paraId="16333F2B" w14:textId="77777777" w:rsidR="00A3662B" w:rsidRDefault="00A3662B"/>
  </w:endnote>
  <w:endnote w:type="continuationSeparator" w:id="0">
    <w:p w14:paraId="0DE93142" w14:textId="77777777" w:rsidR="00A3662B" w:rsidRDefault="00A3662B">
      <w:pPr>
        <w:spacing w:line="240" w:lineRule="auto"/>
      </w:pPr>
      <w:r>
        <w:continuationSeparator/>
      </w:r>
    </w:p>
    <w:p w14:paraId="46135B29" w14:textId="77777777" w:rsidR="00A3662B" w:rsidRDefault="00A366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81B8F" w14:textId="77777777" w:rsidR="00A3662B" w:rsidRDefault="00A3662B">
      <w:pPr>
        <w:spacing w:line="240" w:lineRule="auto"/>
      </w:pPr>
      <w:r>
        <w:separator/>
      </w:r>
    </w:p>
    <w:p w14:paraId="5A0624F3" w14:textId="77777777" w:rsidR="00A3662B" w:rsidRDefault="00A3662B"/>
  </w:footnote>
  <w:footnote w:type="continuationSeparator" w:id="0">
    <w:p w14:paraId="6021C0CF" w14:textId="77777777" w:rsidR="00A3662B" w:rsidRDefault="00A3662B">
      <w:pPr>
        <w:spacing w:line="240" w:lineRule="auto"/>
      </w:pPr>
      <w:r>
        <w:continuationSeparator/>
      </w:r>
    </w:p>
    <w:p w14:paraId="09EEB3DF" w14:textId="77777777" w:rsidR="00A3662B" w:rsidRDefault="00A3662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110455">
    <w:abstractNumId w:val="9"/>
  </w:num>
  <w:num w:numId="2" w16cid:durableId="1160729290">
    <w:abstractNumId w:val="7"/>
  </w:num>
  <w:num w:numId="3" w16cid:durableId="1260210600">
    <w:abstractNumId w:val="6"/>
  </w:num>
  <w:num w:numId="4" w16cid:durableId="589703681">
    <w:abstractNumId w:val="5"/>
  </w:num>
  <w:num w:numId="5" w16cid:durableId="1474829884">
    <w:abstractNumId w:val="4"/>
  </w:num>
  <w:num w:numId="6" w16cid:durableId="1876113315">
    <w:abstractNumId w:val="8"/>
  </w:num>
  <w:num w:numId="7" w16cid:durableId="208734314">
    <w:abstractNumId w:val="3"/>
  </w:num>
  <w:num w:numId="8" w16cid:durableId="1481146057">
    <w:abstractNumId w:val="2"/>
  </w:num>
  <w:num w:numId="9" w16cid:durableId="1401706287">
    <w:abstractNumId w:val="1"/>
  </w:num>
  <w:num w:numId="10" w16cid:durableId="1157258264">
    <w:abstractNumId w:val="0"/>
  </w:num>
  <w:num w:numId="11" w16cid:durableId="473520739">
    <w:abstractNumId w:val="9"/>
    <w:lvlOverride w:ilvl="0">
      <w:startOverride w:val="1"/>
    </w:lvlOverride>
  </w:num>
  <w:num w:numId="12" w16cid:durableId="222256491">
    <w:abstractNumId w:val="24"/>
  </w:num>
  <w:num w:numId="13" w16cid:durableId="363554846">
    <w:abstractNumId w:val="21"/>
  </w:num>
  <w:num w:numId="14" w16cid:durableId="514226404">
    <w:abstractNumId w:val="18"/>
  </w:num>
  <w:num w:numId="15" w16cid:durableId="1710179992">
    <w:abstractNumId w:val="23"/>
  </w:num>
  <w:num w:numId="16" w16cid:durableId="2100170465">
    <w:abstractNumId w:val="17"/>
  </w:num>
  <w:num w:numId="17" w16cid:durableId="1279294867">
    <w:abstractNumId w:val="16"/>
  </w:num>
  <w:num w:numId="18" w16cid:durableId="1033458050">
    <w:abstractNumId w:val="13"/>
  </w:num>
  <w:num w:numId="19" w16cid:durableId="1943415416">
    <w:abstractNumId w:val="14"/>
  </w:num>
  <w:num w:numId="20" w16cid:durableId="1977485160">
    <w:abstractNumId w:val="22"/>
  </w:num>
  <w:num w:numId="21" w16cid:durableId="424771068">
    <w:abstractNumId w:val="15"/>
  </w:num>
  <w:num w:numId="22" w16cid:durableId="1191652450">
    <w:abstractNumId w:val="11"/>
  </w:num>
  <w:num w:numId="23" w16cid:durableId="1924365997">
    <w:abstractNumId w:val="20"/>
  </w:num>
  <w:num w:numId="24" w16cid:durableId="1832872100">
    <w:abstractNumId w:val="12"/>
  </w:num>
  <w:num w:numId="25" w16cid:durableId="1735198454">
    <w:abstractNumId w:val="10"/>
  </w:num>
  <w:num w:numId="26" w16cid:durableId="5664991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02591"/>
    <w:rsid w:val="0001041D"/>
    <w:rsid w:val="00010762"/>
    <w:rsid w:val="00013E24"/>
    <w:rsid w:val="0001715F"/>
    <w:rsid w:val="0001747B"/>
    <w:rsid w:val="00017D2D"/>
    <w:rsid w:val="00026619"/>
    <w:rsid w:val="0002796C"/>
    <w:rsid w:val="000347B7"/>
    <w:rsid w:val="000366F6"/>
    <w:rsid w:val="00037CAE"/>
    <w:rsid w:val="00037FDE"/>
    <w:rsid w:val="00041C02"/>
    <w:rsid w:val="00042847"/>
    <w:rsid w:val="00044CBD"/>
    <w:rsid w:val="00045E7A"/>
    <w:rsid w:val="000477D9"/>
    <w:rsid w:val="000503D6"/>
    <w:rsid w:val="00050E70"/>
    <w:rsid w:val="000529FF"/>
    <w:rsid w:val="000548DC"/>
    <w:rsid w:val="00055FDD"/>
    <w:rsid w:val="00057D1B"/>
    <w:rsid w:val="000604E3"/>
    <w:rsid w:val="000650A3"/>
    <w:rsid w:val="00067190"/>
    <w:rsid w:val="000677B7"/>
    <w:rsid w:val="0007298A"/>
    <w:rsid w:val="00074D38"/>
    <w:rsid w:val="00077895"/>
    <w:rsid w:val="00081A32"/>
    <w:rsid w:val="000827E2"/>
    <w:rsid w:val="00083B14"/>
    <w:rsid w:val="00083ECA"/>
    <w:rsid w:val="000845AF"/>
    <w:rsid w:val="00086BEB"/>
    <w:rsid w:val="0009094E"/>
    <w:rsid w:val="0009179F"/>
    <w:rsid w:val="00097476"/>
    <w:rsid w:val="00097BEC"/>
    <w:rsid w:val="000A20E2"/>
    <w:rsid w:val="000A60DD"/>
    <w:rsid w:val="000B0BBD"/>
    <w:rsid w:val="000B35FA"/>
    <w:rsid w:val="000B4021"/>
    <w:rsid w:val="000B499E"/>
    <w:rsid w:val="000C0521"/>
    <w:rsid w:val="000C4588"/>
    <w:rsid w:val="000C55B4"/>
    <w:rsid w:val="000D163E"/>
    <w:rsid w:val="000D2383"/>
    <w:rsid w:val="000D3F41"/>
    <w:rsid w:val="000E5207"/>
    <w:rsid w:val="000E73AF"/>
    <w:rsid w:val="000F290E"/>
    <w:rsid w:val="000F52A4"/>
    <w:rsid w:val="0010350A"/>
    <w:rsid w:val="00103948"/>
    <w:rsid w:val="00103CBA"/>
    <w:rsid w:val="001053AF"/>
    <w:rsid w:val="0010701A"/>
    <w:rsid w:val="00107F58"/>
    <w:rsid w:val="00110FF1"/>
    <w:rsid w:val="00112594"/>
    <w:rsid w:val="001145E8"/>
    <w:rsid w:val="00115DF3"/>
    <w:rsid w:val="00117914"/>
    <w:rsid w:val="0012214D"/>
    <w:rsid w:val="00124360"/>
    <w:rsid w:val="0012682B"/>
    <w:rsid w:val="00135A2B"/>
    <w:rsid w:val="00137A4B"/>
    <w:rsid w:val="00140FBE"/>
    <w:rsid w:val="0014260E"/>
    <w:rsid w:val="0014352B"/>
    <w:rsid w:val="001454A8"/>
    <w:rsid w:val="001473E2"/>
    <w:rsid w:val="00151032"/>
    <w:rsid w:val="00151DF9"/>
    <w:rsid w:val="00151F46"/>
    <w:rsid w:val="00156D1C"/>
    <w:rsid w:val="00160D18"/>
    <w:rsid w:val="00161587"/>
    <w:rsid w:val="001615CE"/>
    <w:rsid w:val="0016491C"/>
    <w:rsid w:val="00165CC6"/>
    <w:rsid w:val="001663AA"/>
    <w:rsid w:val="00170F3C"/>
    <w:rsid w:val="00173FD2"/>
    <w:rsid w:val="00180C55"/>
    <w:rsid w:val="00181D34"/>
    <w:rsid w:val="00182315"/>
    <w:rsid w:val="0018251F"/>
    <w:rsid w:val="00186250"/>
    <w:rsid w:val="001962E2"/>
    <w:rsid w:val="001A3E92"/>
    <w:rsid w:val="001A5FF3"/>
    <w:rsid w:val="001B3682"/>
    <w:rsid w:val="001B5B3C"/>
    <w:rsid w:val="001B7DA3"/>
    <w:rsid w:val="001C0789"/>
    <w:rsid w:val="001C07EA"/>
    <w:rsid w:val="001C0834"/>
    <w:rsid w:val="001C5808"/>
    <w:rsid w:val="001D1B60"/>
    <w:rsid w:val="001D6490"/>
    <w:rsid w:val="001E392A"/>
    <w:rsid w:val="001E412F"/>
    <w:rsid w:val="001E4C1D"/>
    <w:rsid w:val="001E6578"/>
    <w:rsid w:val="001F20EF"/>
    <w:rsid w:val="001F2875"/>
    <w:rsid w:val="001F42D7"/>
    <w:rsid w:val="00201CBB"/>
    <w:rsid w:val="00203079"/>
    <w:rsid w:val="002048EC"/>
    <w:rsid w:val="00205BF8"/>
    <w:rsid w:val="00215D1A"/>
    <w:rsid w:val="00221B63"/>
    <w:rsid w:val="00222554"/>
    <w:rsid w:val="00235502"/>
    <w:rsid w:val="00236A50"/>
    <w:rsid w:val="00236E1B"/>
    <w:rsid w:val="00237517"/>
    <w:rsid w:val="00237FBC"/>
    <w:rsid w:val="0025149A"/>
    <w:rsid w:val="0025785E"/>
    <w:rsid w:val="0026064B"/>
    <w:rsid w:val="00260AF3"/>
    <w:rsid w:val="00262B61"/>
    <w:rsid w:val="002637DD"/>
    <w:rsid w:val="0026434D"/>
    <w:rsid w:val="00266AFA"/>
    <w:rsid w:val="00270A4B"/>
    <w:rsid w:val="00272AE8"/>
    <w:rsid w:val="002750E6"/>
    <w:rsid w:val="0027522B"/>
    <w:rsid w:val="0028798D"/>
    <w:rsid w:val="00294409"/>
    <w:rsid w:val="00295190"/>
    <w:rsid w:val="00296002"/>
    <w:rsid w:val="0029644A"/>
    <w:rsid w:val="002970F9"/>
    <w:rsid w:val="002A1647"/>
    <w:rsid w:val="002B19A0"/>
    <w:rsid w:val="002B2066"/>
    <w:rsid w:val="002B4A55"/>
    <w:rsid w:val="002B5C4B"/>
    <w:rsid w:val="002B6113"/>
    <w:rsid w:val="002C02F2"/>
    <w:rsid w:val="002C0816"/>
    <w:rsid w:val="002C5605"/>
    <w:rsid w:val="002C73C1"/>
    <w:rsid w:val="002D3829"/>
    <w:rsid w:val="002E27AC"/>
    <w:rsid w:val="002E3168"/>
    <w:rsid w:val="002E3398"/>
    <w:rsid w:val="002E3596"/>
    <w:rsid w:val="002E6EAF"/>
    <w:rsid w:val="002F0B0F"/>
    <w:rsid w:val="002F23BC"/>
    <w:rsid w:val="002F6565"/>
    <w:rsid w:val="002F69FF"/>
    <w:rsid w:val="002F76F2"/>
    <w:rsid w:val="002F7D90"/>
    <w:rsid w:val="0031137A"/>
    <w:rsid w:val="00312B71"/>
    <w:rsid w:val="00314895"/>
    <w:rsid w:val="00314E34"/>
    <w:rsid w:val="0031511C"/>
    <w:rsid w:val="003174D0"/>
    <w:rsid w:val="00317DF4"/>
    <w:rsid w:val="003222A2"/>
    <w:rsid w:val="00323EE3"/>
    <w:rsid w:val="00331C74"/>
    <w:rsid w:val="003351DC"/>
    <w:rsid w:val="00335718"/>
    <w:rsid w:val="003362E6"/>
    <w:rsid w:val="00336E00"/>
    <w:rsid w:val="00337A83"/>
    <w:rsid w:val="00341D8F"/>
    <w:rsid w:val="00342C96"/>
    <w:rsid w:val="00342F4A"/>
    <w:rsid w:val="00346089"/>
    <w:rsid w:val="0034670A"/>
    <w:rsid w:val="003468F2"/>
    <w:rsid w:val="00347555"/>
    <w:rsid w:val="00351920"/>
    <w:rsid w:val="0035271F"/>
    <w:rsid w:val="00353598"/>
    <w:rsid w:val="00353BF2"/>
    <w:rsid w:val="00353F0B"/>
    <w:rsid w:val="00355DCA"/>
    <w:rsid w:val="00355F71"/>
    <w:rsid w:val="00360899"/>
    <w:rsid w:val="00360D43"/>
    <w:rsid w:val="003636D9"/>
    <w:rsid w:val="003649AE"/>
    <w:rsid w:val="00365BA0"/>
    <w:rsid w:val="0036669B"/>
    <w:rsid w:val="003723FE"/>
    <w:rsid w:val="00372572"/>
    <w:rsid w:val="0037372B"/>
    <w:rsid w:val="003772D5"/>
    <w:rsid w:val="00385826"/>
    <w:rsid w:val="00386F94"/>
    <w:rsid w:val="0039118D"/>
    <w:rsid w:val="0039253E"/>
    <w:rsid w:val="00394D4F"/>
    <w:rsid w:val="003A6EC0"/>
    <w:rsid w:val="003B65A8"/>
    <w:rsid w:val="003C0760"/>
    <w:rsid w:val="003C1743"/>
    <w:rsid w:val="003C2449"/>
    <w:rsid w:val="003C4946"/>
    <w:rsid w:val="003D023D"/>
    <w:rsid w:val="003D3F0A"/>
    <w:rsid w:val="003D4DE3"/>
    <w:rsid w:val="003D77EE"/>
    <w:rsid w:val="003E0C0C"/>
    <w:rsid w:val="003E114D"/>
    <w:rsid w:val="003E3BC0"/>
    <w:rsid w:val="003E3DAD"/>
    <w:rsid w:val="003E57DE"/>
    <w:rsid w:val="003E60D7"/>
    <w:rsid w:val="003F2524"/>
    <w:rsid w:val="003F3D69"/>
    <w:rsid w:val="003F7337"/>
    <w:rsid w:val="003F768F"/>
    <w:rsid w:val="00400C97"/>
    <w:rsid w:val="004059A0"/>
    <w:rsid w:val="00407623"/>
    <w:rsid w:val="00407F3E"/>
    <w:rsid w:val="00410A42"/>
    <w:rsid w:val="00411EE1"/>
    <w:rsid w:val="00415327"/>
    <w:rsid w:val="00416A97"/>
    <w:rsid w:val="00420261"/>
    <w:rsid w:val="004224E3"/>
    <w:rsid w:val="00422A68"/>
    <w:rsid w:val="004233CE"/>
    <w:rsid w:val="0042388F"/>
    <w:rsid w:val="00431A71"/>
    <w:rsid w:val="0044315A"/>
    <w:rsid w:val="00443574"/>
    <w:rsid w:val="004435D7"/>
    <w:rsid w:val="00443622"/>
    <w:rsid w:val="00443B09"/>
    <w:rsid w:val="00452DBB"/>
    <w:rsid w:val="004530EF"/>
    <w:rsid w:val="00453EE0"/>
    <w:rsid w:val="00454D07"/>
    <w:rsid w:val="00456804"/>
    <w:rsid w:val="00456F36"/>
    <w:rsid w:val="00460440"/>
    <w:rsid w:val="00461303"/>
    <w:rsid w:val="00467453"/>
    <w:rsid w:val="00467BF8"/>
    <w:rsid w:val="00467E4F"/>
    <w:rsid w:val="004702E2"/>
    <w:rsid w:val="00470C4A"/>
    <w:rsid w:val="004712ED"/>
    <w:rsid w:val="004714EB"/>
    <w:rsid w:val="004747BF"/>
    <w:rsid w:val="00476A6E"/>
    <w:rsid w:val="00477873"/>
    <w:rsid w:val="00480BB6"/>
    <w:rsid w:val="00481C6A"/>
    <w:rsid w:val="00482A16"/>
    <w:rsid w:val="004904D3"/>
    <w:rsid w:val="004910A3"/>
    <w:rsid w:val="00491175"/>
    <w:rsid w:val="004916CF"/>
    <w:rsid w:val="00493042"/>
    <w:rsid w:val="00495BC0"/>
    <w:rsid w:val="004970C9"/>
    <w:rsid w:val="004A2E73"/>
    <w:rsid w:val="004B088F"/>
    <w:rsid w:val="004B388B"/>
    <w:rsid w:val="004B68A9"/>
    <w:rsid w:val="004C091C"/>
    <w:rsid w:val="004C0ED5"/>
    <w:rsid w:val="004C2CEE"/>
    <w:rsid w:val="004C5300"/>
    <w:rsid w:val="004D1C0C"/>
    <w:rsid w:val="004D34CC"/>
    <w:rsid w:val="004D4346"/>
    <w:rsid w:val="004D448A"/>
    <w:rsid w:val="004E01A5"/>
    <w:rsid w:val="004E4BAB"/>
    <w:rsid w:val="004E6E6E"/>
    <w:rsid w:val="004E78E9"/>
    <w:rsid w:val="004F0676"/>
    <w:rsid w:val="004F4E0D"/>
    <w:rsid w:val="004F5284"/>
    <w:rsid w:val="00500FD3"/>
    <w:rsid w:val="00506970"/>
    <w:rsid w:val="00506F9F"/>
    <w:rsid w:val="0051185D"/>
    <w:rsid w:val="005237ED"/>
    <w:rsid w:val="00524358"/>
    <w:rsid w:val="0052640D"/>
    <w:rsid w:val="00531304"/>
    <w:rsid w:val="00532CC4"/>
    <w:rsid w:val="00533EF6"/>
    <w:rsid w:val="00534881"/>
    <w:rsid w:val="00535EC9"/>
    <w:rsid w:val="0053611D"/>
    <w:rsid w:val="0054282D"/>
    <w:rsid w:val="00545C73"/>
    <w:rsid w:val="00551A02"/>
    <w:rsid w:val="00551AF2"/>
    <w:rsid w:val="005534FA"/>
    <w:rsid w:val="005538E3"/>
    <w:rsid w:val="00553D65"/>
    <w:rsid w:val="00556E92"/>
    <w:rsid w:val="0055792E"/>
    <w:rsid w:val="00557AC6"/>
    <w:rsid w:val="0056155C"/>
    <w:rsid w:val="00561D7F"/>
    <w:rsid w:val="0056253F"/>
    <w:rsid w:val="00564D87"/>
    <w:rsid w:val="005654D2"/>
    <w:rsid w:val="00572DF6"/>
    <w:rsid w:val="0057419F"/>
    <w:rsid w:val="00576002"/>
    <w:rsid w:val="005769BA"/>
    <w:rsid w:val="00581E8A"/>
    <w:rsid w:val="005834B8"/>
    <w:rsid w:val="005901E6"/>
    <w:rsid w:val="00591161"/>
    <w:rsid w:val="00591B15"/>
    <w:rsid w:val="00594D71"/>
    <w:rsid w:val="0059718E"/>
    <w:rsid w:val="005A15C9"/>
    <w:rsid w:val="005A1A14"/>
    <w:rsid w:val="005A26EE"/>
    <w:rsid w:val="005A2707"/>
    <w:rsid w:val="005A2B20"/>
    <w:rsid w:val="005A2E9A"/>
    <w:rsid w:val="005A478C"/>
    <w:rsid w:val="005A4A08"/>
    <w:rsid w:val="005A4C16"/>
    <w:rsid w:val="005A55E7"/>
    <w:rsid w:val="005A5853"/>
    <w:rsid w:val="005A5F7F"/>
    <w:rsid w:val="005A646D"/>
    <w:rsid w:val="005B0CE7"/>
    <w:rsid w:val="005B164C"/>
    <w:rsid w:val="005B44DA"/>
    <w:rsid w:val="005B528D"/>
    <w:rsid w:val="005B6721"/>
    <w:rsid w:val="005C0AE4"/>
    <w:rsid w:val="005C4704"/>
    <w:rsid w:val="005D3A03"/>
    <w:rsid w:val="005D3AA1"/>
    <w:rsid w:val="005D3ADA"/>
    <w:rsid w:val="005D5E13"/>
    <w:rsid w:val="005D6B05"/>
    <w:rsid w:val="005D73C9"/>
    <w:rsid w:val="005E0260"/>
    <w:rsid w:val="005E2D1C"/>
    <w:rsid w:val="005E3264"/>
    <w:rsid w:val="005E46FD"/>
    <w:rsid w:val="005E6585"/>
    <w:rsid w:val="005E7CED"/>
    <w:rsid w:val="005F37FF"/>
    <w:rsid w:val="005F626F"/>
    <w:rsid w:val="00601A21"/>
    <w:rsid w:val="00601B8A"/>
    <w:rsid w:val="00602E6A"/>
    <w:rsid w:val="00606CF8"/>
    <w:rsid w:val="0061104B"/>
    <w:rsid w:val="006111A3"/>
    <w:rsid w:val="00612047"/>
    <w:rsid w:val="00613908"/>
    <w:rsid w:val="006159F1"/>
    <w:rsid w:val="00616CC0"/>
    <w:rsid w:val="00617F0B"/>
    <w:rsid w:val="006207A4"/>
    <w:rsid w:val="006214FE"/>
    <w:rsid w:val="006223F5"/>
    <w:rsid w:val="0062450A"/>
    <w:rsid w:val="006245B9"/>
    <w:rsid w:val="00624BC8"/>
    <w:rsid w:val="006260F7"/>
    <w:rsid w:val="006273DD"/>
    <w:rsid w:val="00630B48"/>
    <w:rsid w:val="00632B70"/>
    <w:rsid w:val="00633771"/>
    <w:rsid w:val="00634385"/>
    <w:rsid w:val="00637EFA"/>
    <w:rsid w:val="00641F54"/>
    <w:rsid w:val="0064274D"/>
    <w:rsid w:val="00645635"/>
    <w:rsid w:val="00646BB2"/>
    <w:rsid w:val="0065617A"/>
    <w:rsid w:val="00656C88"/>
    <w:rsid w:val="006622C9"/>
    <w:rsid w:val="00662E27"/>
    <w:rsid w:val="00664425"/>
    <w:rsid w:val="006647B2"/>
    <w:rsid w:val="00667110"/>
    <w:rsid w:val="006703B9"/>
    <w:rsid w:val="00673215"/>
    <w:rsid w:val="00673387"/>
    <w:rsid w:val="00674838"/>
    <w:rsid w:val="006756DE"/>
    <w:rsid w:val="0067625B"/>
    <w:rsid w:val="00681AF5"/>
    <w:rsid w:val="00683AEA"/>
    <w:rsid w:val="00683E11"/>
    <w:rsid w:val="00693B26"/>
    <w:rsid w:val="00694641"/>
    <w:rsid w:val="00696C7A"/>
    <w:rsid w:val="006A1E9C"/>
    <w:rsid w:val="006A314D"/>
    <w:rsid w:val="006A362C"/>
    <w:rsid w:val="006A452D"/>
    <w:rsid w:val="006A453F"/>
    <w:rsid w:val="006A4EAA"/>
    <w:rsid w:val="006A53B8"/>
    <w:rsid w:val="006B017A"/>
    <w:rsid w:val="006B115C"/>
    <w:rsid w:val="006B3203"/>
    <w:rsid w:val="006B3802"/>
    <w:rsid w:val="006C1A36"/>
    <w:rsid w:val="006C2849"/>
    <w:rsid w:val="006C44F7"/>
    <w:rsid w:val="006C750B"/>
    <w:rsid w:val="006D2DA5"/>
    <w:rsid w:val="006D341C"/>
    <w:rsid w:val="006E595B"/>
    <w:rsid w:val="006E6BFE"/>
    <w:rsid w:val="006E7DF6"/>
    <w:rsid w:val="006F53C4"/>
    <w:rsid w:val="006F670A"/>
    <w:rsid w:val="007013D9"/>
    <w:rsid w:val="00701D99"/>
    <w:rsid w:val="00704B48"/>
    <w:rsid w:val="00704DFC"/>
    <w:rsid w:val="0070766E"/>
    <w:rsid w:val="00713E8B"/>
    <w:rsid w:val="00717AC1"/>
    <w:rsid w:val="00720015"/>
    <w:rsid w:val="0072128F"/>
    <w:rsid w:val="00721A6B"/>
    <w:rsid w:val="007227EA"/>
    <w:rsid w:val="00724971"/>
    <w:rsid w:val="00724E02"/>
    <w:rsid w:val="0073225D"/>
    <w:rsid w:val="00733168"/>
    <w:rsid w:val="007344CA"/>
    <w:rsid w:val="00734E23"/>
    <w:rsid w:val="0073540E"/>
    <w:rsid w:val="00736315"/>
    <w:rsid w:val="00745FF4"/>
    <w:rsid w:val="0074786F"/>
    <w:rsid w:val="00750C35"/>
    <w:rsid w:val="00750D7C"/>
    <w:rsid w:val="00753212"/>
    <w:rsid w:val="00755D6B"/>
    <w:rsid w:val="00755F7F"/>
    <w:rsid w:val="00757DF8"/>
    <w:rsid w:val="00760B1A"/>
    <w:rsid w:val="00760C5A"/>
    <w:rsid w:val="00764BAD"/>
    <w:rsid w:val="00767C22"/>
    <w:rsid w:val="007718F7"/>
    <w:rsid w:val="00774C8B"/>
    <w:rsid w:val="00775448"/>
    <w:rsid w:val="007801EC"/>
    <w:rsid w:val="00781829"/>
    <w:rsid w:val="00782B8B"/>
    <w:rsid w:val="007842A0"/>
    <w:rsid w:val="00785C84"/>
    <w:rsid w:val="00786B74"/>
    <w:rsid w:val="00791715"/>
    <w:rsid w:val="007A1393"/>
    <w:rsid w:val="007A1D3A"/>
    <w:rsid w:val="007A4067"/>
    <w:rsid w:val="007B175C"/>
    <w:rsid w:val="007B2669"/>
    <w:rsid w:val="007B60BF"/>
    <w:rsid w:val="007B64AD"/>
    <w:rsid w:val="007C04CF"/>
    <w:rsid w:val="007C376D"/>
    <w:rsid w:val="007C677B"/>
    <w:rsid w:val="007C67D1"/>
    <w:rsid w:val="007D065E"/>
    <w:rsid w:val="007D33FA"/>
    <w:rsid w:val="007D4014"/>
    <w:rsid w:val="007D6907"/>
    <w:rsid w:val="007D77E0"/>
    <w:rsid w:val="007E574C"/>
    <w:rsid w:val="007E73B2"/>
    <w:rsid w:val="007F1AA1"/>
    <w:rsid w:val="007F1CC4"/>
    <w:rsid w:val="007F3D86"/>
    <w:rsid w:val="007F3E99"/>
    <w:rsid w:val="007F4D23"/>
    <w:rsid w:val="007F6B45"/>
    <w:rsid w:val="007F76A6"/>
    <w:rsid w:val="007F7DAF"/>
    <w:rsid w:val="008002C0"/>
    <w:rsid w:val="00800DE2"/>
    <w:rsid w:val="0080139A"/>
    <w:rsid w:val="00806E8B"/>
    <w:rsid w:val="008070C5"/>
    <w:rsid w:val="008111A2"/>
    <w:rsid w:val="00813972"/>
    <w:rsid w:val="00815046"/>
    <w:rsid w:val="0081673C"/>
    <w:rsid w:val="00817F33"/>
    <w:rsid w:val="00820943"/>
    <w:rsid w:val="008231C1"/>
    <w:rsid w:val="00824893"/>
    <w:rsid w:val="00827FE3"/>
    <w:rsid w:val="00830F09"/>
    <w:rsid w:val="00831B3A"/>
    <w:rsid w:val="00833C58"/>
    <w:rsid w:val="00834FB1"/>
    <w:rsid w:val="008371E2"/>
    <w:rsid w:val="00837729"/>
    <w:rsid w:val="00846309"/>
    <w:rsid w:val="00852C4E"/>
    <w:rsid w:val="00860615"/>
    <w:rsid w:val="008614B4"/>
    <w:rsid w:val="00863F47"/>
    <w:rsid w:val="008652B2"/>
    <w:rsid w:val="008674D6"/>
    <w:rsid w:val="0087053F"/>
    <w:rsid w:val="008766CB"/>
    <w:rsid w:val="00880CE8"/>
    <w:rsid w:val="00885EA4"/>
    <w:rsid w:val="00887379"/>
    <w:rsid w:val="008879C3"/>
    <w:rsid w:val="00887A66"/>
    <w:rsid w:val="008917D9"/>
    <w:rsid w:val="00891992"/>
    <w:rsid w:val="00892438"/>
    <w:rsid w:val="00897078"/>
    <w:rsid w:val="0089756A"/>
    <w:rsid w:val="008A49E7"/>
    <w:rsid w:val="008A6312"/>
    <w:rsid w:val="008A6834"/>
    <w:rsid w:val="008A7B8D"/>
    <w:rsid w:val="008B020D"/>
    <w:rsid w:val="008B4839"/>
    <w:rsid w:val="008B5E1E"/>
    <w:rsid w:val="008C197A"/>
    <w:rsid w:val="008C43BF"/>
    <w:rsid w:val="008C5323"/>
    <w:rsid w:val="008D0C7D"/>
    <w:rsid w:val="008D18DE"/>
    <w:rsid w:val="008D4BE0"/>
    <w:rsid w:val="008D502F"/>
    <w:rsid w:val="008D5C0C"/>
    <w:rsid w:val="008D68A7"/>
    <w:rsid w:val="008D713C"/>
    <w:rsid w:val="008E38D1"/>
    <w:rsid w:val="008E3EC8"/>
    <w:rsid w:val="008E5016"/>
    <w:rsid w:val="008E678D"/>
    <w:rsid w:val="008E6CF5"/>
    <w:rsid w:val="008F0005"/>
    <w:rsid w:val="008F0E1E"/>
    <w:rsid w:val="008F3316"/>
    <w:rsid w:val="008F378F"/>
    <w:rsid w:val="008F5E0D"/>
    <w:rsid w:val="008F606B"/>
    <w:rsid w:val="009018F5"/>
    <w:rsid w:val="0090437C"/>
    <w:rsid w:val="009053DA"/>
    <w:rsid w:val="00906BA8"/>
    <w:rsid w:val="00914ED4"/>
    <w:rsid w:val="00915345"/>
    <w:rsid w:val="0092256E"/>
    <w:rsid w:val="00925FAF"/>
    <w:rsid w:val="00927326"/>
    <w:rsid w:val="009303AA"/>
    <w:rsid w:val="009304CD"/>
    <w:rsid w:val="00930E53"/>
    <w:rsid w:val="009324E6"/>
    <w:rsid w:val="00933295"/>
    <w:rsid w:val="0093376F"/>
    <w:rsid w:val="00934189"/>
    <w:rsid w:val="0093781B"/>
    <w:rsid w:val="00940A08"/>
    <w:rsid w:val="0094269E"/>
    <w:rsid w:val="00942F1B"/>
    <w:rsid w:val="009454AE"/>
    <w:rsid w:val="00945532"/>
    <w:rsid w:val="0094601E"/>
    <w:rsid w:val="00947F14"/>
    <w:rsid w:val="00950F6C"/>
    <w:rsid w:val="009546F2"/>
    <w:rsid w:val="00957928"/>
    <w:rsid w:val="00961B3E"/>
    <w:rsid w:val="00963FA4"/>
    <w:rsid w:val="0096556B"/>
    <w:rsid w:val="00971B3F"/>
    <w:rsid w:val="0097355A"/>
    <w:rsid w:val="00974466"/>
    <w:rsid w:val="00974866"/>
    <w:rsid w:val="00974AA0"/>
    <w:rsid w:val="009760F4"/>
    <w:rsid w:val="0097646F"/>
    <w:rsid w:val="00977E61"/>
    <w:rsid w:val="0098035E"/>
    <w:rsid w:val="00980EBF"/>
    <w:rsid w:val="009847FB"/>
    <w:rsid w:val="009853D7"/>
    <w:rsid w:val="00986CC1"/>
    <w:rsid w:val="00987CA9"/>
    <w:rsid w:val="009922E6"/>
    <w:rsid w:val="00992EE9"/>
    <w:rsid w:val="00994DFB"/>
    <w:rsid w:val="0099772B"/>
    <w:rsid w:val="009A0194"/>
    <w:rsid w:val="009A1534"/>
    <w:rsid w:val="009A689D"/>
    <w:rsid w:val="009A68CF"/>
    <w:rsid w:val="009A6A3B"/>
    <w:rsid w:val="009B2E06"/>
    <w:rsid w:val="009B36E5"/>
    <w:rsid w:val="009C0197"/>
    <w:rsid w:val="009C3D88"/>
    <w:rsid w:val="009D4C53"/>
    <w:rsid w:val="009E379A"/>
    <w:rsid w:val="009F08D1"/>
    <w:rsid w:val="009F1194"/>
    <w:rsid w:val="009F26B2"/>
    <w:rsid w:val="009F576E"/>
    <w:rsid w:val="009F5A89"/>
    <w:rsid w:val="00A00622"/>
    <w:rsid w:val="00A02FA2"/>
    <w:rsid w:val="00A13A41"/>
    <w:rsid w:val="00A1667C"/>
    <w:rsid w:val="00A16CA0"/>
    <w:rsid w:val="00A23AC6"/>
    <w:rsid w:val="00A25176"/>
    <w:rsid w:val="00A33D08"/>
    <w:rsid w:val="00A358CF"/>
    <w:rsid w:val="00A360F4"/>
    <w:rsid w:val="00A3662B"/>
    <w:rsid w:val="00A36CE0"/>
    <w:rsid w:val="00A37286"/>
    <w:rsid w:val="00A40665"/>
    <w:rsid w:val="00A40ABD"/>
    <w:rsid w:val="00A431DD"/>
    <w:rsid w:val="00A432A5"/>
    <w:rsid w:val="00A44F7E"/>
    <w:rsid w:val="00A46E00"/>
    <w:rsid w:val="00A51599"/>
    <w:rsid w:val="00A518CB"/>
    <w:rsid w:val="00A56CD0"/>
    <w:rsid w:val="00A5769D"/>
    <w:rsid w:val="00A57D34"/>
    <w:rsid w:val="00A606A6"/>
    <w:rsid w:val="00A60DE5"/>
    <w:rsid w:val="00A61E38"/>
    <w:rsid w:val="00A63A3B"/>
    <w:rsid w:val="00A64141"/>
    <w:rsid w:val="00A7162F"/>
    <w:rsid w:val="00A73BC4"/>
    <w:rsid w:val="00A74778"/>
    <w:rsid w:val="00A75F50"/>
    <w:rsid w:val="00A77599"/>
    <w:rsid w:val="00A80180"/>
    <w:rsid w:val="00A80D95"/>
    <w:rsid w:val="00A813E5"/>
    <w:rsid w:val="00A845B3"/>
    <w:rsid w:val="00AA05D6"/>
    <w:rsid w:val="00AA69EB"/>
    <w:rsid w:val="00AA700F"/>
    <w:rsid w:val="00AC2128"/>
    <w:rsid w:val="00AC3462"/>
    <w:rsid w:val="00AC3ED0"/>
    <w:rsid w:val="00AC6429"/>
    <w:rsid w:val="00AC6951"/>
    <w:rsid w:val="00AC7717"/>
    <w:rsid w:val="00AD2CD8"/>
    <w:rsid w:val="00AD6271"/>
    <w:rsid w:val="00AD6AB9"/>
    <w:rsid w:val="00AE1C22"/>
    <w:rsid w:val="00AE1E0F"/>
    <w:rsid w:val="00AE23FB"/>
    <w:rsid w:val="00AE4B49"/>
    <w:rsid w:val="00AE535A"/>
    <w:rsid w:val="00AE67B5"/>
    <w:rsid w:val="00AE7EB5"/>
    <w:rsid w:val="00AF2F82"/>
    <w:rsid w:val="00AF3161"/>
    <w:rsid w:val="00AF7B55"/>
    <w:rsid w:val="00B013F6"/>
    <w:rsid w:val="00B106B1"/>
    <w:rsid w:val="00B1727D"/>
    <w:rsid w:val="00B2119B"/>
    <w:rsid w:val="00B21AF7"/>
    <w:rsid w:val="00B21C5C"/>
    <w:rsid w:val="00B34075"/>
    <w:rsid w:val="00B3547D"/>
    <w:rsid w:val="00B35F09"/>
    <w:rsid w:val="00B361DD"/>
    <w:rsid w:val="00B44903"/>
    <w:rsid w:val="00B50AAA"/>
    <w:rsid w:val="00B50BB2"/>
    <w:rsid w:val="00B53527"/>
    <w:rsid w:val="00B54400"/>
    <w:rsid w:val="00B548FD"/>
    <w:rsid w:val="00B54A3C"/>
    <w:rsid w:val="00B56476"/>
    <w:rsid w:val="00B6018F"/>
    <w:rsid w:val="00B603B3"/>
    <w:rsid w:val="00B60E8E"/>
    <w:rsid w:val="00B6108E"/>
    <w:rsid w:val="00B63A0A"/>
    <w:rsid w:val="00B657E3"/>
    <w:rsid w:val="00B669C7"/>
    <w:rsid w:val="00B66C23"/>
    <w:rsid w:val="00B6722D"/>
    <w:rsid w:val="00B70F82"/>
    <w:rsid w:val="00B7100B"/>
    <w:rsid w:val="00B721DD"/>
    <w:rsid w:val="00B74F02"/>
    <w:rsid w:val="00B750B8"/>
    <w:rsid w:val="00B7670C"/>
    <w:rsid w:val="00B823AA"/>
    <w:rsid w:val="00B846F8"/>
    <w:rsid w:val="00B84DE5"/>
    <w:rsid w:val="00B8515B"/>
    <w:rsid w:val="00B870A6"/>
    <w:rsid w:val="00B878E9"/>
    <w:rsid w:val="00B93EBF"/>
    <w:rsid w:val="00B95559"/>
    <w:rsid w:val="00B97A45"/>
    <w:rsid w:val="00BA09C7"/>
    <w:rsid w:val="00BA3C33"/>
    <w:rsid w:val="00BA45DB"/>
    <w:rsid w:val="00BA6FD3"/>
    <w:rsid w:val="00BB08BD"/>
    <w:rsid w:val="00BB66A6"/>
    <w:rsid w:val="00BC4B69"/>
    <w:rsid w:val="00BC54AE"/>
    <w:rsid w:val="00BC7F59"/>
    <w:rsid w:val="00BD40AE"/>
    <w:rsid w:val="00BD4688"/>
    <w:rsid w:val="00BD4EC1"/>
    <w:rsid w:val="00BD572B"/>
    <w:rsid w:val="00BD5C4E"/>
    <w:rsid w:val="00BD5E1F"/>
    <w:rsid w:val="00BD68FF"/>
    <w:rsid w:val="00BD71F0"/>
    <w:rsid w:val="00BE0A5E"/>
    <w:rsid w:val="00BE1946"/>
    <w:rsid w:val="00BE2519"/>
    <w:rsid w:val="00BE38F8"/>
    <w:rsid w:val="00BE44DE"/>
    <w:rsid w:val="00BE6A6F"/>
    <w:rsid w:val="00BE705E"/>
    <w:rsid w:val="00BF1007"/>
    <w:rsid w:val="00BF2B44"/>
    <w:rsid w:val="00BF2DA4"/>
    <w:rsid w:val="00BF4184"/>
    <w:rsid w:val="00BF5A8D"/>
    <w:rsid w:val="00BF6B9C"/>
    <w:rsid w:val="00BF73C5"/>
    <w:rsid w:val="00BF778C"/>
    <w:rsid w:val="00C005E4"/>
    <w:rsid w:val="00C007B9"/>
    <w:rsid w:val="00C0319A"/>
    <w:rsid w:val="00C0401B"/>
    <w:rsid w:val="00C0601E"/>
    <w:rsid w:val="00C061DA"/>
    <w:rsid w:val="00C131F6"/>
    <w:rsid w:val="00C139FE"/>
    <w:rsid w:val="00C15766"/>
    <w:rsid w:val="00C17686"/>
    <w:rsid w:val="00C23E30"/>
    <w:rsid w:val="00C23FD7"/>
    <w:rsid w:val="00C275AA"/>
    <w:rsid w:val="00C31D30"/>
    <w:rsid w:val="00C32397"/>
    <w:rsid w:val="00C32443"/>
    <w:rsid w:val="00C33A01"/>
    <w:rsid w:val="00C3437D"/>
    <w:rsid w:val="00C36F9D"/>
    <w:rsid w:val="00C37221"/>
    <w:rsid w:val="00C419AC"/>
    <w:rsid w:val="00C4288C"/>
    <w:rsid w:val="00C45BE7"/>
    <w:rsid w:val="00C47E5A"/>
    <w:rsid w:val="00C5086D"/>
    <w:rsid w:val="00C56C1D"/>
    <w:rsid w:val="00C602DE"/>
    <w:rsid w:val="00C62D8A"/>
    <w:rsid w:val="00C6649C"/>
    <w:rsid w:val="00C6653C"/>
    <w:rsid w:val="00C667AB"/>
    <w:rsid w:val="00C720FA"/>
    <w:rsid w:val="00C7797B"/>
    <w:rsid w:val="00C83E90"/>
    <w:rsid w:val="00C86FFD"/>
    <w:rsid w:val="00C907E5"/>
    <w:rsid w:val="00C936AE"/>
    <w:rsid w:val="00C93B4C"/>
    <w:rsid w:val="00C95338"/>
    <w:rsid w:val="00C9789D"/>
    <w:rsid w:val="00CA162A"/>
    <w:rsid w:val="00CA483F"/>
    <w:rsid w:val="00CB66BA"/>
    <w:rsid w:val="00CB66FF"/>
    <w:rsid w:val="00CB6A6B"/>
    <w:rsid w:val="00CC2288"/>
    <w:rsid w:val="00CC3643"/>
    <w:rsid w:val="00CC6223"/>
    <w:rsid w:val="00CC6B2F"/>
    <w:rsid w:val="00CC6C10"/>
    <w:rsid w:val="00CD141C"/>
    <w:rsid w:val="00CD1C31"/>
    <w:rsid w:val="00CD29A2"/>
    <w:rsid w:val="00CD5ED7"/>
    <w:rsid w:val="00CD6E39"/>
    <w:rsid w:val="00CE254A"/>
    <w:rsid w:val="00CE34CC"/>
    <w:rsid w:val="00CE352D"/>
    <w:rsid w:val="00CE36A0"/>
    <w:rsid w:val="00CE464C"/>
    <w:rsid w:val="00CE6311"/>
    <w:rsid w:val="00CE7938"/>
    <w:rsid w:val="00CF16BD"/>
    <w:rsid w:val="00CF2168"/>
    <w:rsid w:val="00CF6E91"/>
    <w:rsid w:val="00D03646"/>
    <w:rsid w:val="00D046FC"/>
    <w:rsid w:val="00D04970"/>
    <w:rsid w:val="00D07722"/>
    <w:rsid w:val="00D11403"/>
    <w:rsid w:val="00D12328"/>
    <w:rsid w:val="00D13890"/>
    <w:rsid w:val="00D140CB"/>
    <w:rsid w:val="00D14D9B"/>
    <w:rsid w:val="00D16C22"/>
    <w:rsid w:val="00D208B4"/>
    <w:rsid w:val="00D379E6"/>
    <w:rsid w:val="00D4237E"/>
    <w:rsid w:val="00D42919"/>
    <w:rsid w:val="00D42FF3"/>
    <w:rsid w:val="00D449F3"/>
    <w:rsid w:val="00D54274"/>
    <w:rsid w:val="00D54B33"/>
    <w:rsid w:val="00D54BC3"/>
    <w:rsid w:val="00D55689"/>
    <w:rsid w:val="00D61242"/>
    <w:rsid w:val="00D64FD9"/>
    <w:rsid w:val="00D65F7B"/>
    <w:rsid w:val="00D66A15"/>
    <w:rsid w:val="00D72DA3"/>
    <w:rsid w:val="00D73CFC"/>
    <w:rsid w:val="00D742BB"/>
    <w:rsid w:val="00D763AF"/>
    <w:rsid w:val="00D7658F"/>
    <w:rsid w:val="00D77DD8"/>
    <w:rsid w:val="00D82555"/>
    <w:rsid w:val="00D82FBA"/>
    <w:rsid w:val="00D84289"/>
    <w:rsid w:val="00D85B68"/>
    <w:rsid w:val="00D8754E"/>
    <w:rsid w:val="00D915B5"/>
    <w:rsid w:val="00D921E4"/>
    <w:rsid w:val="00DA0AC8"/>
    <w:rsid w:val="00DA125E"/>
    <w:rsid w:val="00DA2609"/>
    <w:rsid w:val="00DA37AF"/>
    <w:rsid w:val="00DB0526"/>
    <w:rsid w:val="00DB1DAC"/>
    <w:rsid w:val="00DB2ECA"/>
    <w:rsid w:val="00DB37B7"/>
    <w:rsid w:val="00DB3BA6"/>
    <w:rsid w:val="00DB67CD"/>
    <w:rsid w:val="00DB7D5F"/>
    <w:rsid w:val="00DC2B47"/>
    <w:rsid w:val="00DC4538"/>
    <w:rsid w:val="00DC747B"/>
    <w:rsid w:val="00DD1A2B"/>
    <w:rsid w:val="00DD2F84"/>
    <w:rsid w:val="00DD350A"/>
    <w:rsid w:val="00DD529D"/>
    <w:rsid w:val="00DD5DC0"/>
    <w:rsid w:val="00DE2306"/>
    <w:rsid w:val="00DE48B0"/>
    <w:rsid w:val="00DE48C0"/>
    <w:rsid w:val="00DF051F"/>
    <w:rsid w:val="00DF07AF"/>
    <w:rsid w:val="00DF0A2D"/>
    <w:rsid w:val="00DF2831"/>
    <w:rsid w:val="00DF6146"/>
    <w:rsid w:val="00DF77E6"/>
    <w:rsid w:val="00E00BF4"/>
    <w:rsid w:val="00E05697"/>
    <w:rsid w:val="00E10640"/>
    <w:rsid w:val="00E156FE"/>
    <w:rsid w:val="00E15750"/>
    <w:rsid w:val="00E1785A"/>
    <w:rsid w:val="00E2067E"/>
    <w:rsid w:val="00E20AFE"/>
    <w:rsid w:val="00E20E84"/>
    <w:rsid w:val="00E22ECC"/>
    <w:rsid w:val="00E2483B"/>
    <w:rsid w:val="00E248DC"/>
    <w:rsid w:val="00E25028"/>
    <w:rsid w:val="00E306DE"/>
    <w:rsid w:val="00E30B60"/>
    <w:rsid w:val="00E30F40"/>
    <w:rsid w:val="00E32B9B"/>
    <w:rsid w:val="00E3512A"/>
    <w:rsid w:val="00E37264"/>
    <w:rsid w:val="00E42081"/>
    <w:rsid w:val="00E475FF"/>
    <w:rsid w:val="00E47E5E"/>
    <w:rsid w:val="00E50F6A"/>
    <w:rsid w:val="00E5178E"/>
    <w:rsid w:val="00E53ED2"/>
    <w:rsid w:val="00E6004D"/>
    <w:rsid w:val="00E615B7"/>
    <w:rsid w:val="00E679A0"/>
    <w:rsid w:val="00E67C79"/>
    <w:rsid w:val="00E779CC"/>
    <w:rsid w:val="00E80FE3"/>
    <w:rsid w:val="00E811C9"/>
    <w:rsid w:val="00E81978"/>
    <w:rsid w:val="00E8289D"/>
    <w:rsid w:val="00E83B91"/>
    <w:rsid w:val="00E83E03"/>
    <w:rsid w:val="00E84B90"/>
    <w:rsid w:val="00E8563C"/>
    <w:rsid w:val="00E8607F"/>
    <w:rsid w:val="00E86F7A"/>
    <w:rsid w:val="00E90BD5"/>
    <w:rsid w:val="00E90C69"/>
    <w:rsid w:val="00E90D6C"/>
    <w:rsid w:val="00E912D9"/>
    <w:rsid w:val="00E914E2"/>
    <w:rsid w:val="00E95A8A"/>
    <w:rsid w:val="00E95D9C"/>
    <w:rsid w:val="00E9717A"/>
    <w:rsid w:val="00EA1EDB"/>
    <w:rsid w:val="00EA35BF"/>
    <w:rsid w:val="00EA385B"/>
    <w:rsid w:val="00EA6BD2"/>
    <w:rsid w:val="00EA6D72"/>
    <w:rsid w:val="00EB0CC6"/>
    <w:rsid w:val="00EB2B00"/>
    <w:rsid w:val="00EB33CB"/>
    <w:rsid w:val="00EB7314"/>
    <w:rsid w:val="00EB7F12"/>
    <w:rsid w:val="00EC0C9F"/>
    <w:rsid w:val="00EC2951"/>
    <w:rsid w:val="00EC39CC"/>
    <w:rsid w:val="00EC6154"/>
    <w:rsid w:val="00EC6A7D"/>
    <w:rsid w:val="00EC7667"/>
    <w:rsid w:val="00ED0EE8"/>
    <w:rsid w:val="00ED1019"/>
    <w:rsid w:val="00ED4E72"/>
    <w:rsid w:val="00ED4F36"/>
    <w:rsid w:val="00ED50AE"/>
    <w:rsid w:val="00ED5EC2"/>
    <w:rsid w:val="00ED602C"/>
    <w:rsid w:val="00ED7EAD"/>
    <w:rsid w:val="00EE3B9A"/>
    <w:rsid w:val="00EE5691"/>
    <w:rsid w:val="00EE6D4F"/>
    <w:rsid w:val="00EF04A4"/>
    <w:rsid w:val="00EF153F"/>
    <w:rsid w:val="00F00157"/>
    <w:rsid w:val="00F02A13"/>
    <w:rsid w:val="00F04584"/>
    <w:rsid w:val="00F0750B"/>
    <w:rsid w:val="00F1101D"/>
    <w:rsid w:val="00F11FDE"/>
    <w:rsid w:val="00F216E6"/>
    <w:rsid w:val="00F2486E"/>
    <w:rsid w:val="00F24E76"/>
    <w:rsid w:val="00F25EDC"/>
    <w:rsid w:val="00F2692D"/>
    <w:rsid w:val="00F27A1A"/>
    <w:rsid w:val="00F30FCF"/>
    <w:rsid w:val="00F379B7"/>
    <w:rsid w:val="00F37AA2"/>
    <w:rsid w:val="00F40CB7"/>
    <w:rsid w:val="00F413A7"/>
    <w:rsid w:val="00F45101"/>
    <w:rsid w:val="00F47171"/>
    <w:rsid w:val="00F521D6"/>
    <w:rsid w:val="00F525FA"/>
    <w:rsid w:val="00F526E5"/>
    <w:rsid w:val="00F53AE4"/>
    <w:rsid w:val="00F56139"/>
    <w:rsid w:val="00F63D04"/>
    <w:rsid w:val="00F6459B"/>
    <w:rsid w:val="00F64763"/>
    <w:rsid w:val="00F70FA2"/>
    <w:rsid w:val="00F7343B"/>
    <w:rsid w:val="00F73C97"/>
    <w:rsid w:val="00F75403"/>
    <w:rsid w:val="00F7660A"/>
    <w:rsid w:val="00F80F91"/>
    <w:rsid w:val="00F83742"/>
    <w:rsid w:val="00F84F1E"/>
    <w:rsid w:val="00F85EBB"/>
    <w:rsid w:val="00F90CFC"/>
    <w:rsid w:val="00F91940"/>
    <w:rsid w:val="00F94515"/>
    <w:rsid w:val="00F94AEB"/>
    <w:rsid w:val="00F95D41"/>
    <w:rsid w:val="00F95DD8"/>
    <w:rsid w:val="00FA1C3C"/>
    <w:rsid w:val="00FA6988"/>
    <w:rsid w:val="00FB1BC7"/>
    <w:rsid w:val="00FB38C9"/>
    <w:rsid w:val="00FB5F95"/>
    <w:rsid w:val="00FC1A8D"/>
    <w:rsid w:val="00FD0C4A"/>
    <w:rsid w:val="00FD3354"/>
    <w:rsid w:val="00FD43F7"/>
    <w:rsid w:val="00FD4E07"/>
    <w:rsid w:val="00FE0DFC"/>
    <w:rsid w:val="00FE297C"/>
    <w:rsid w:val="00FE3E0F"/>
    <w:rsid w:val="00FF2002"/>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val="en-GB"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668884">
      <w:bodyDiv w:val="1"/>
      <w:marLeft w:val="0"/>
      <w:marRight w:val="0"/>
      <w:marTop w:val="0"/>
      <w:marBottom w:val="0"/>
      <w:divBdr>
        <w:top w:val="none" w:sz="0" w:space="0" w:color="auto"/>
        <w:left w:val="none" w:sz="0" w:space="0" w:color="auto"/>
        <w:bottom w:val="none" w:sz="0" w:space="0" w:color="auto"/>
        <w:right w:val="none" w:sz="0" w:space="0" w:color="auto"/>
      </w:divBdr>
      <w:divsChild>
        <w:div w:id="277837943">
          <w:marLeft w:val="0"/>
          <w:marRight w:val="0"/>
          <w:marTop w:val="0"/>
          <w:marBottom w:val="0"/>
          <w:divBdr>
            <w:top w:val="none" w:sz="0" w:space="0" w:color="auto"/>
            <w:left w:val="none" w:sz="0" w:space="0" w:color="auto"/>
            <w:bottom w:val="none" w:sz="0" w:space="0" w:color="auto"/>
            <w:right w:val="none" w:sz="0" w:space="0" w:color="auto"/>
          </w:divBdr>
          <w:divsChild>
            <w:div w:id="133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6483918">
      <w:bodyDiv w:val="1"/>
      <w:marLeft w:val="0"/>
      <w:marRight w:val="0"/>
      <w:marTop w:val="0"/>
      <w:marBottom w:val="0"/>
      <w:divBdr>
        <w:top w:val="none" w:sz="0" w:space="0" w:color="auto"/>
        <w:left w:val="none" w:sz="0" w:space="0" w:color="auto"/>
        <w:bottom w:val="none" w:sz="0" w:space="0" w:color="auto"/>
        <w:right w:val="none" w:sz="0" w:space="0" w:color="auto"/>
      </w:divBdr>
      <w:divsChild>
        <w:div w:id="871260781">
          <w:marLeft w:val="0"/>
          <w:marRight w:val="0"/>
          <w:marTop w:val="0"/>
          <w:marBottom w:val="0"/>
          <w:divBdr>
            <w:top w:val="none" w:sz="0" w:space="0" w:color="auto"/>
            <w:left w:val="none" w:sz="0" w:space="0" w:color="auto"/>
            <w:bottom w:val="none" w:sz="0" w:space="0" w:color="auto"/>
            <w:right w:val="none" w:sz="0" w:space="0" w:color="auto"/>
          </w:divBdr>
          <w:divsChild>
            <w:div w:id="20124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58124185">
      <w:bodyDiv w:val="1"/>
      <w:marLeft w:val="0"/>
      <w:marRight w:val="0"/>
      <w:marTop w:val="0"/>
      <w:marBottom w:val="0"/>
      <w:divBdr>
        <w:top w:val="none" w:sz="0" w:space="0" w:color="auto"/>
        <w:left w:val="none" w:sz="0" w:space="0" w:color="auto"/>
        <w:bottom w:val="none" w:sz="0" w:space="0" w:color="auto"/>
        <w:right w:val="none" w:sz="0" w:space="0" w:color="auto"/>
      </w:divBdr>
      <w:divsChild>
        <w:div w:id="459568510">
          <w:marLeft w:val="0"/>
          <w:marRight w:val="0"/>
          <w:marTop w:val="0"/>
          <w:marBottom w:val="0"/>
          <w:divBdr>
            <w:top w:val="none" w:sz="0" w:space="0" w:color="auto"/>
            <w:left w:val="none" w:sz="0" w:space="0" w:color="auto"/>
            <w:bottom w:val="none" w:sz="0" w:space="0" w:color="auto"/>
            <w:right w:val="none" w:sz="0" w:space="0" w:color="auto"/>
          </w:divBdr>
          <w:divsChild>
            <w:div w:id="1662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alexlenail.me/NN-SVG/index.html"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jstor.org/stable/24939139.%20Accessed%206%20Apr.%20202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07/BF0033291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053C81"/>
    <w:rsid w:val="00164F81"/>
    <w:rsid w:val="00193E28"/>
    <w:rsid w:val="00225994"/>
    <w:rsid w:val="002505B7"/>
    <w:rsid w:val="0032551A"/>
    <w:rsid w:val="00330769"/>
    <w:rsid w:val="0035327B"/>
    <w:rsid w:val="003D5B8B"/>
    <w:rsid w:val="005476EE"/>
    <w:rsid w:val="00554BA0"/>
    <w:rsid w:val="00671F88"/>
    <w:rsid w:val="00694141"/>
    <w:rsid w:val="0075319C"/>
    <w:rsid w:val="007C06FE"/>
    <w:rsid w:val="00817F64"/>
    <w:rsid w:val="00892117"/>
    <w:rsid w:val="008B1680"/>
    <w:rsid w:val="009814A3"/>
    <w:rsid w:val="00A17387"/>
    <w:rsid w:val="00A77DAC"/>
    <w:rsid w:val="00B46335"/>
    <w:rsid w:val="00BD4386"/>
    <w:rsid w:val="00C46451"/>
    <w:rsid w:val="00CE5D84"/>
    <w:rsid w:val="00D47D9E"/>
    <w:rsid w:val="00D9771A"/>
    <w:rsid w:val="00DE745A"/>
    <w:rsid w:val="00E0409B"/>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69414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4106</TotalTime>
  <Pages>35</Pages>
  <Words>10847</Words>
  <Characters>61833</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72535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1701</cp:revision>
  <dcterms:created xsi:type="dcterms:W3CDTF">2022-03-19T15:05:00Z</dcterms:created>
  <dcterms:modified xsi:type="dcterms:W3CDTF">2022-04-16T13:37:00Z</dcterms:modified>
</cp:coreProperties>
</file>