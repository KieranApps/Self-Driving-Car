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9E3F99">
          <w:pPr>
            <w:rPr>
              <w:rFonts w:asciiTheme="majorHAnsi" w:eastAsiaTheme="majorEastAsia" w:hAnsiTheme="majorHAnsi" w:cstheme="majorBidi"/>
              <w:sz w:val="40"/>
              <w:szCs w:val="40"/>
            </w:rPr>
          </w:pPr>
        </w:p>
      </w:sdtContent>
    </w:sdt>
    <w:p w14:paraId="25CEC76D" w14:textId="0CEB4D93" w:rsidR="00E81978" w:rsidRPr="009303AA" w:rsidRDefault="009E3F99"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 xml:space="preserve">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w:t>
      </w:r>
      <w:proofErr w:type="gramStart"/>
      <w:r w:rsidR="00B8515B">
        <w:rPr>
          <w:sz w:val="22"/>
          <w:szCs w:val="22"/>
        </w:rPr>
        <w:t>A.I..</w:t>
      </w:r>
      <w:proofErr w:type="gramEnd"/>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 xml:space="preserve">My main task for this project is to create a successful autonomous vehicle that can navigate a predefined track </w:t>
      </w:r>
      <w:proofErr w:type="gramStart"/>
      <w:r>
        <w:rPr>
          <w:sz w:val="22"/>
          <w:szCs w:val="22"/>
        </w:rPr>
        <w:t>successfully avoiding</w:t>
      </w:r>
      <w:proofErr w:type="gramEnd"/>
      <w:r>
        <w:rPr>
          <w:sz w:val="22"/>
          <w:szCs w:val="22"/>
        </w:rPr>
        <w:t xml:space="preserve">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w:t>
      </w:r>
      <w:proofErr w:type="gramStart"/>
      <w:r w:rsidR="006F670A">
        <w:rPr>
          <w:sz w:val="22"/>
          <w:szCs w:val="22"/>
        </w:rPr>
        <w:t>is able to</w:t>
      </w:r>
      <w:proofErr w:type="gramEnd"/>
      <w:r w:rsidR="006F670A">
        <w:rPr>
          <w:sz w:val="22"/>
          <w:szCs w:val="22"/>
        </w:rPr>
        <w:t xml:space="preserve">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 xml:space="preserve">My project differs in the aspect that I want to achieve a more advanced car that as mentioned, </w:t>
      </w:r>
      <w:proofErr w:type="gramStart"/>
      <w:r>
        <w:rPr>
          <w:sz w:val="22"/>
          <w:szCs w:val="22"/>
        </w:rPr>
        <w:t>is able to</w:t>
      </w:r>
      <w:proofErr w:type="gramEnd"/>
      <w:r>
        <w:rPr>
          <w:sz w:val="22"/>
          <w:szCs w:val="22"/>
        </w:rPr>
        <w:t xml:space="preserve">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 xml:space="preserve">Create </w:t>
      </w:r>
      <w:proofErr w:type="gramStart"/>
      <w:r>
        <w:rPr>
          <w:sz w:val="22"/>
          <w:szCs w:val="22"/>
        </w:rPr>
        <w:t>all of</w:t>
      </w:r>
      <w:proofErr w:type="gramEnd"/>
      <w:r>
        <w:rPr>
          <w:sz w:val="22"/>
          <w:szCs w:val="22"/>
        </w:rPr>
        <w:t xml:space="preserve">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proofErr w:type="gramStart"/>
      <w:r w:rsidR="00602E6A">
        <w:rPr>
          <w:sz w:val="22"/>
          <w:szCs w:val="22"/>
        </w:rPr>
        <w:t>all of</w:t>
      </w:r>
      <w:proofErr w:type="gramEnd"/>
      <w:r w:rsidR="00602E6A">
        <w:rPr>
          <w:sz w:val="22"/>
          <w:szCs w:val="22"/>
        </w:rPr>
        <w:t xml:space="preserve">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w:t>
      </w:r>
      <w:proofErr w:type="gramStart"/>
      <w:r w:rsidR="008231C1">
        <w:rPr>
          <w:sz w:val="22"/>
          <w:szCs w:val="22"/>
        </w:rPr>
        <w:t>actually labeled/categorized</w:t>
      </w:r>
      <w:proofErr w:type="gramEnd"/>
      <w:r w:rsidR="008231C1">
        <w:rPr>
          <w:sz w:val="22"/>
          <w:szCs w:val="22"/>
        </w:rPr>
        <w:t xml:space="preserve">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w:t>
      </w:r>
      <w:proofErr w:type="gramStart"/>
      <w:r w:rsidR="001E6578">
        <w:rPr>
          <w:sz w:val="22"/>
          <w:szCs w:val="22"/>
        </w:rPr>
        <w:t>similar to</w:t>
      </w:r>
      <w:proofErr w:type="gramEnd"/>
      <w:r w:rsidR="001E6578">
        <w:rPr>
          <w:sz w:val="22"/>
          <w:szCs w:val="22"/>
        </w:rPr>
        <w:t xml:space="preserve">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w:t>
      </w:r>
      <w:proofErr w:type="gramStart"/>
      <w:r>
        <w:rPr>
          <w:sz w:val="22"/>
          <w:szCs w:val="22"/>
        </w:rPr>
        <w:t>each individual</w:t>
      </w:r>
      <w:proofErr w:type="gramEnd"/>
      <w:r>
        <w:rPr>
          <w:sz w:val="22"/>
          <w:szCs w:val="22"/>
        </w:rPr>
        <w:t xml:space="preserve">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 xml:space="preserve">After this point is chosen the two parents swap portions to </w:t>
      </w:r>
      <w:proofErr w:type="gramStart"/>
      <w:r w:rsidR="003649AE">
        <w:rPr>
          <w:sz w:val="22"/>
          <w:szCs w:val="22"/>
        </w:rPr>
        <w:t>mix together</w:t>
      </w:r>
      <w:proofErr w:type="gramEnd"/>
      <w:r w:rsidR="003649AE">
        <w:rPr>
          <w:sz w:val="22"/>
          <w:szCs w:val="22"/>
        </w:rPr>
        <w:t xml:space="preserve">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proofErr w:type="gramStart"/>
      <w:r>
        <w:rPr>
          <w:sz w:val="22"/>
          <w:szCs w:val="22"/>
        </w:rPr>
        <w:t>Both of the a</w:t>
      </w:r>
      <w:r w:rsidR="005E3264">
        <w:rPr>
          <w:sz w:val="22"/>
          <w:szCs w:val="22"/>
        </w:rPr>
        <w:t>b</w:t>
      </w:r>
      <w:r>
        <w:rPr>
          <w:sz w:val="22"/>
          <w:szCs w:val="22"/>
        </w:rPr>
        <w:t>o</w:t>
      </w:r>
      <w:r w:rsidR="005E3264">
        <w:rPr>
          <w:sz w:val="22"/>
          <w:szCs w:val="22"/>
        </w:rPr>
        <w:t>v</w:t>
      </w:r>
      <w:r>
        <w:rPr>
          <w:sz w:val="22"/>
          <w:szCs w:val="22"/>
        </w:rPr>
        <w:t>e</w:t>
      </w:r>
      <w:proofErr w:type="gramEnd"/>
      <w:r>
        <w:rPr>
          <w:sz w:val="22"/>
          <w:szCs w:val="22"/>
        </w:rPr>
        <w:t xml:space="preserv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w:t>
      </w:r>
      <w:proofErr w:type="gramStart"/>
      <w:r w:rsidR="003D023D">
        <w:rPr>
          <w:sz w:val="22"/>
          <w:szCs w:val="22"/>
        </w:rPr>
        <w:t>both of these</w:t>
      </w:r>
      <w:proofErr w:type="gramEnd"/>
      <w:r w:rsidR="003D023D">
        <w:rPr>
          <w:sz w:val="22"/>
          <w:szCs w:val="22"/>
        </w:rPr>
        <w:t xml:space="preserv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9E3F99"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 xml:space="preserve">This is repeated for all nodes </w:t>
      </w:r>
      <w:proofErr w:type="gramStart"/>
      <w:r>
        <w:rPr>
          <w:sz w:val="22"/>
          <w:szCs w:val="22"/>
        </w:rPr>
        <w:t>in a given</w:t>
      </w:r>
      <w:proofErr w:type="gramEnd"/>
      <w:r>
        <w:rPr>
          <w:sz w:val="22"/>
          <w:szCs w:val="22"/>
        </w:rPr>
        <w:t xml:space="preserve">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w:t>
      </w:r>
      <w:proofErr w:type="gramStart"/>
      <w:r w:rsidR="00B6108E">
        <w:rPr>
          <w:sz w:val="22"/>
          <w:szCs w:val="22"/>
        </w:rPr>
        <w:t>all of</w:t>
      </w:r>
      <w:proofErr w:type="gramEnd"/>
      <w:r w:rsidR="00B6108E">
        <w:rPr>
          <w:sz w:val="22"/>
          <w:szCs w:val="22"/>
        </w:rPr>
        <w:t xml:space="preserve">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w:t>
      </w:r>
      <w:proofErr w:type="gramStart"/>
      <w:r>
        <w:rPr>
          <w:sz w:val="22"/>
          <w:szCs w:val="22"/>
        </w:rPr>
        <w:t>similar to</w:t>
      </w:r>
      <w:proofErr w:type="gramEnd"/>
      <w:r>
        <w:rPr>
          <w:sz w:val="22"/>
          <w:szCs w:val="22"/>
        </w:rPr>
        <w:t xml:space="preserve">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w:t>
      </w:r>
      <w:proofErr w:type="gramStart"/>
      <w:r w:rsidR="002750E6">
        <w:rPr>
          <w:sz w:val="22"/>
          <w:szCs w:val="22"/>
        </w:rPr>
        <w:t>all of</w:t>
      </w:r>
      <w:proofErr w:type="gramEnd"/>
      <w:r w:rsidR="002750E6">
        <w:rPr>
          <w:sz w:val="22"/>
          <w:szCs w:val="22"/>
        </w:rPr>
        <w:t xml:space="preserve">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 xml:space="preserve">This algorithmic technique takes </w:t>
      </w:r>
      <w:proofErr w:type="gramStart"/>
      <w:r w:rsidR="0067625B">
        <w:rPr>
          <w:sz w:val="22"/>
          <w:szCs w:val="22"/>
        </w:rPr>
        <w:t>all of</w:t>
      </w:r>
      <w:proofErr w:type="gramEnd"/>
      <w:r w:rsidR="0067625B">
        <w:rPr>
          <w:sz w:val="22"/>
          <w:szCs w:val="22"/>
        </w:rPr>
        <w:t xml:space="preserve">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w:t>
      </w:r>
      <w:proofErr w:type="gramStart"/>
      <w:r w:rsidR="00410A42">
        <w:rPr>
          <w:sz w:val="22"/>
          <w:szCs w:val="22"/>
        </w:rPr>
        <w:t>are</w:t>
      </w:r>
      <w:proofErr w:type="gramEnd"/>
      <w:r w:rsidR="00410A42">
        <w:rPr>
          <w:sz w:val="22"/>
          <w:szCs w:val="22"/>
        </w:rPr>
        <w:t xml:space="preserv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xml:space="preserve">. Speciation is useful because when a new gene is added to the network, this can </w:t>
      </w:r>
      <w:proofErr w:type="gramStart"/>
      <w:r w:rsidR="00DA125E">
        <w:rPr>
          <w:sz w:val="22"/>
          <w:szCs w:val="22"/>
        </w:rPr>
        <w:t>actually have</w:t>
      </w:r>
      <w:proofErr w:type="gramEnd"/>
      <w:r w:rsidR="00DA125E">
        <w:rPr>
          <w:sz w:val="22"/>
          <w:szCs w:val="22"/>
        </w:rPr>
        <w:t xml:space="preser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 xml:space="preserve">In order to produce these different species, the NEAT algorithm </w:t>
      </w:r>
      <w:proofErr w:type="gramStart"/>
      <w:r>
        <w:rPr>
          <w:sz w:val="22"/>
          <w:szCs w:val="22"/>
        </w:rPr>
        <w:t>has to</w:t>
      </w:r>
      <w:proofErr w:type="gramEnd"/>
      <w:r>
        <w:rPr>
          <w:sz w:val="22"/>
          <w:szCs w:val="22"/>
        </w:rPr>
        <w:t xml:space="preserve"> able to add/create them at some point. This is performed in the same way to normal weight value mutations</w:t>
      </w:r>
      <w:r w:rsidR="001B3682">
        <w:rPr>
          <w:sz w:val="22"/>
          <w:szCs w:val="22"/>
        </w:rPr>
        <w:t xml:space="preserve">, </w:t>
      </w:r>
      <w:proofErr w:type="gramStart"/>
      <w:r w:rsidR="001B3682">
        <w:rPr>
          <w:sz w:val="22"/>
          <w:szCs w:val="22"/>
        </w:rPr>
        <w:t>and also</w:t>
      </w:r>
      <w:proofErr w:type="gramEnd"/>
      <w:r w:rsidR="001B3682">
        <w:rPr>
          <w:sz w:val="22"/>
          <w:szCs w:val="22"/>
        </w:rPr>
        <w:t xml:space="preserve">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proofErr w:type="gramStart"/>
      <w:r w:rsidR="00EF153F">
        <w:rPr>
          <w:sz w:val="22"/>
          <w:szCs w:val="22"/>
        </w:rPr>
        <w:t>Both of these</w:t>
      </w:r>
      <w:proofErr w:type="gramEnd"/>
      <w:r w:rsidR="00EF153F">
        <w:rPr>
          <w:sz w:val="22"/>
          <w:szCs w:val="22"/>
        </w:rPr>
        <w:t xml:space="preserv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xml:space="preserve">, therefore </w:t>
      </w:r>
      <w:proofErr w:type="gramStart"/>
      <w:r w:rsidR="00DA37AF">
        <w:rPr>
          <w:sz w:val="22"/>
          <w:szCs w:val="22"/>
        </w:rPr>
        <w:t>are able to</w:t>
      </w:r>
      <w:proofErr w:type="gramEnd"/>
      <w:r w:rsidR="00DA37AF">
        <w:rPr>
          <w:sz w:val="22"/>
          <w:szCs w:val="22"/>
        </w:rPr>
        <w:t xml:space="preserve">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The task of controlling a vehicle can be broken down into two main tasks which are lateral vehicle control (</w:t>
      </w:r>
      <w:proofErr w:type="gramStart"/>
      <w:r w:rsidR="00AE535A">
        <w:rPr>
          <w:sz w:val="22"/>
          <w:szCs w:val="22"/>
        </w:rPr>
        <w:t>i.e.</w:t>
      </w:r>
      <w:proofErr w:type="gramEnd"/>
      <w:r w:rsidR="00AE535A">
        <w:rPr>
          <w:sz w:val="22"/>
          <w:szCs w:val="22"/>
        </w:rPr>
        <w:t xml:space="preserv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w:t>
      </w:r>
      <w:proofErr w:type="gramStart"/>
      <w:r w:rsidR="00831B3A">
        <w:rPr>
          <w:sz w:val="22"/>
          <w:szCs w:val="22"/>
        </w:rPr>
        <w:t>all of</w:t>
      </w:r>
      <w:proofErr w:type="gramEnd"/>
      <w:r w:rsidR="00831B3A">
        <w:rPr>
          <w:sz w:val="22"/>
          <w:szCs w:val="22"/>
        </w:rPr>
        <w:t xml:space="preserve">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proofErr w:type="gramStart"/>
      <w:r w:rsidR="004712ED">
        <w:rPr>
          <w:sz w:val="22"/>
          <w:szCs w:val="22"/>
        </w:rPr>
        <w:t>A.I.</w:t>
      </w:r>
      <w:r w:rsidR="0080139A">
        <w:rPr>
          <w:sz w:val="22"/>
          <w:szCs w:val="22"/>
        </w:rPr>
        <w:t>.</w:t>
      </w:r>
      <w:proofErr w:type="gramEnd"/>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proofErr w:type="gramStart"/>
      <w:r w:rsidR="00DB37B7">
        <w:rPr>
          <w:sz w:val="22"/>
          <w:szCs w:val="22"/>
        </w:rPr>
        <w:t>these two key</w:t>
      </w:r>
      <w:proofErr w:type="gramEnd"/>
      <w:r w:rsidR="00DB37B7">
        <w:rPr>
          <w:sz w:val="22"/>
          <w:szCs w:val="22"/>
        </w:rPr>
        <w:t xml:space="preserve">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 xml:space="preserve">Unity is a free game development software that allows for easy creation of game like applications, which will be </w:t>
      </w:r>
      <w:proofErr w:type="gramStart"/>
      <w:r>
        <w:rPr>
          <w:sz w:val="22"/>
          <w:szCs w:val="22"/>
        </w:rPr>
        <w:t>similar to</w:t>
      </w:r>
      <w:proofErr w:type="gramEnd"/>
      <w:r>
        <w:rPr>
          <w:sz w:val="22"/>
          <w:szCs w:val="22"/>
        </w:rPr>
        <w:t xml:space="preserve">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w:t>
      </w:r>
      <w:proofErr w:type="gramStart"/>
      <w:r w:rsidR="002A1647">
        <w:rPr>
          <w:sz w:val="22"/>
          <w:szCs w:val="22"/>
        </w:rPr>
        <w:t>all of</w:t>
      </w:r>
      <w:proofErr w:type="gramEnd"/>
      <w:r w:rsidR="002A1647">
        <w:rPr>
          <w:sz w:val="22"/>
          <w:szCs w:val="22"/>
        </w:rPr>
        <w:t xml:space="preserve">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w:t>
      </w:r>
      <w:proofErr w:type="gramStart"/>
      <w:r w:rsidR="009F26B2">
        <w:rPr>
          <w:sz w:val="22"/>
          <w:szCs w:val="22"/>
        </w:rPr>
        <w:t>all of</w:t>
      </w:r>
      <w:proofErr w:type="gramEnd"/>
      <w:r w:rsidR="009F26B2">
        <w:rPr>
          <w:sz w:val="22"/>
          <w:szCs w:val="22"/>
        </w:rPr>
        <w:t xml:space="preserve">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 xml:space="preserve">To control </w:t>
      </w:r>
      <w:proofErr w:type="gramStart"/>
      <w:r>
        <w:rPr>
          <w:sz w:val="22"/>
          <w:szCs w:val="22"/>
        </w:rPr>
        <w:t>all of</w:t>
      </w:r>
      <w:proofErr w:type="gramEnd"/>
      <w:r>
        <w:rPr>
          <w:sz w:val="22"/>
          <w:szCs w:val="22"/>
        </w:rPr>
        <w:t xml:space="preserve">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w:t>
      </w:r>
      <w:proofErr w:type="gramStart"/>
      <w:r>
        <w:rPr>
          <w:sz w:val="22"/>
          <w:szCs w:val="22"/>
        </w:rPr>
        <w:t>in a given</w:t>
      </w:r>
      <w:proofErr w:type="gramEnd"/>
      <w:r>
        <w:rPr>
          <w:sz w:val="22"/>
          <w:szCs w:val="22"/>
        </w:rPr>
        <w:t xml:space="preserve">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w:t>
      </w:r>
      <w:proofErr w:type="gramStart"/>
      <w:r>
        <w:rPr>
          <w:sz w:val="22"/>
          <w:szCs w:val="22"/>
        </w:rPr>
        <w:t>all of</w:t>
      </w:r>
      <w:proofErr w:type="gramEnd"/>
      <w:r>
        <w:rPr>
          <w:sz w:val="22"/>
          <w:szCs w:val="22"/>
        </w:rPr>
        <w:t xml:space="preserve">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 xml:space="preserve">I then save </w:t>
      </w:r>
      <w:proofErr w:type="gramStart"/>
      <w:r w:rsidR="00B603B3">
        <w:rPr>
          <w:sz w:val="22"/>
          <w:szCs w:val="22"/>
        </w:rPr>
        <w:t>all of</w:t>
      </w:r>
      <w:proofErr w:type="gramEnd"/>
      <w:r w:rsidR="00B603B3">
        <w:rPr>
          <w:sz w:val="22"/>
          <w:szCs w:val="22"/>
        </w:rPr>
        <w:t xml:space="preserve">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proofErr w:type="gramStart"/>
      <w:r w:rsidR="00491175">
        <w:rPr>
          <w:i/>
          <w:iCs/>
          <w:sz w:val="22"/>
          <w:szCs w:val="22"/>
        </w:rPr>
        <w:t>np.array</w:t>
      </w:r>
      <w:proofErr w:type="spellEnd"/>
      <w:proofErr w:type="gram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w:t>
      </w:r>
      <w:proofErr w:type="gramStart"/>
      <w:r>
        <w:rPr>
          <w:sz w:val="22"/>
          <w:szCs w:val="22"/>
        </w:rPr>
        <w:t>all of</w:t>
      </w:r>
      <w:proofErr w:type="gramEnd"/>
      <w:r>
        <w:rPr>
          <w:sz w:val="22"/>
          <w:szCs w:val="22"/>
        </w:rPr>
        <w:t xml:space="preserve">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 xml:space="preserve">**{Link to clip if </w:t>
      </w:r>
      <w:proofErr w:type="gramStart"/>
      <w:r>
        <w:rPr>
          <w:sz w:val="22"/>
          <w:szCs w:val="22"/>
        </w:rPr>
        <w:t>avai</w:t>
      </w:r>
      <w:r w:rsidR="00296002">
        <w:rPr>
          <w:sz w:val="22"/>
          <w:szCs w:val="22"/>
        </w:rPr>
        <w:t>l</w:t>
      </w:r>
      <w:r>
        <w:rPr>
          <w:sz w:val="22"/>
          <w:szCs w:val="22"/>
        </w:rPr>
        <w:t>able}*</w:t>
      </w:r>
      <w:proofErr w:type="gramEnd"/>
      <w:r>
        <w:rPr>
          <w:sz w:val="22"/>
          <w:szCs w:val="22"/>
        </w:rPr>
        <w:t>*</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 xml:space="preserve">**{Link to clip if </w:t>
      </w:r>
      <w:proofErr w:type="gramStart"/>
      <w:r>
        <w:rPr>
          <w:sz w:val="22"/>
          <w:szCs w:val="22"/>
        </w:rPr>
        <w:t>available}*</w:t>
      </w:r>
      <w:proofErr w:type="gramEnd"/>
      <w:r>
        <w:rPr>
          <w:sz w:val="22"/>
          <w:szCs w:val="22"/>
        </w:rPr>
        <w:t>*</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w:t>
      </w:r>
      <w:proofErr w:type="gramStart"/>
      <w:r w:rsidR="007F1CC4">
        <w:rPr>
          <w:sz w:val="22"/>
          <w:szCs w:val="22"/>
        </w:rPr>
        <w:t>understeer</w:t>
      </w:r>
      <w:proofErr w:type="gramEnd"/>
      <w:r w:rsidR="007F1CC4">
        <w:rPr>
          <w:sz w:val="22"/>
          <w:szCs w:val="22"/>
        </w:rPr>
        <w:t xml:space="preserve"> from the car while turning. Understeer is when the wheels are turned in an attempt to make a corner but lose any grip and </w:t>
      </w:r>
      <w:proofErr w:type="gramStart"/>
      <w:r w:rsidR="007F1CC4">
        <w:rPr>
          <w:sz w:val="22"/>
          <w:szCs w:val="22"/>
        </w:rPr>
        <w:t>traction</w:t>
      </w:r>
      <w:proofErr w:type="gramEnd"/>
      <w:r w:rsidR="007F1CC4">
        <w:rPr>
          <w:sz w:val="22"/>
          <w:szCs w:val="22"/>
        </w:rPr>
        <w:t xml:space="preserve">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 xml:space="preserve">**{Pictures of it (maybe 3) that show the wiggle, if </w:t>
      </w:r>
      <w:proofErr w:type="gramStart"/>
      <w:r>
        <w:rPr>
          <w:sz w:val="22"/>
          <w:szCs w:val="22"/>
        </w:rPr>
        <w:t>exist }</w:t>
      </w:r>
      <w:proofErr w:type="gramEnd"/>
      <w:r>
        <w:rPr>
          <w:sz w:val="22"/>
          <w:szCs w:val="22"/>
        </w:rPr>
        <w:t>**</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w:t>
      </w:r>
      <w:proofErr w:type="gramStart"/>
      <w:r w:rsidR="00FB38C9">
        <w:rPr>
          <w:sz w:val="22"/>
          <w:szCs w:val="22"/>
        </w:rPr>
        <w:t>both of these</w:t>
      </w:r>
      <w:proofErr w:type="gramEnd"/>
      <w:r w:rsidR="00FB38C9">
        <w:rPr>
          <w:sz w:val="22"/>
          <w:szCs w:val="22"/>
        </w:rPr>
        <w:t xml:space="preserv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proofErr w:type="gramStart"/>
      <w:r>
        <w:rPr>
          <w:sz w:val="22"/>
          <w:szCs w:val="22"/>
        </w:rPr>
        <w:t>In an attempt to</w:t>
      </w:r>
      <w:proofErr w:type="gramEnd"/>
      <w:r>
        <w:rPr>
          <w:sz w:val="22"/>
          <w:szCs w:val="22"/>
        </w:rPr>
        <w:t xml:space="preserve">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w:t>
      </w:r>
      <w:proofErr w:type="gramStart"/>
      <w:r w:rsidR="00385826">
        <w:rPr>
          <w:sz w:val="22"/>
          <w:szCs w:val="22"/>
        </w:rPr>
        <w:t>is able to</w:t>
      </w:r>
      <w:proofErr w:type="gramEnd"/>
      <w:r w:rsidR="00385826">
        <w:rPr>
          <w:sz w:val="22"/>
          <w:szCs w:val="22"/>
        </w:rPr>
        <w:t xml:space="preserve">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roofErr w:type="gramStart"/>
      <w:r>
        <w:rPr>
          <w:sz w:val="22"/>
          <w:szCs w:val="22"/>
        </w:rPr>
        <w:t>?}*</w:t>
      </w:r>
      <w:proofErr w:type="gramEnd"/>
      <w:r>
        <w:rPr>
          <w:sz w:val="22"/>
          <w:szCs w:val="22"/>
        </w:rPr>
        <w:t>*</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 xml:space="preserve">**{Picture of car around the </w:t>
      </w:r>
      <w:proofErr w:type="gramStart"/>
      <w:r>
        <w:rPr>
          <w:sz w:val="22"/>
          <w:szCs w:val="22"/>
        </w:rPr>
        <w:t>corner }</w:t>
      </w:r>
      <w:proofErr w:type="gramEnd"/>
      <w:r>
        <w:rPr>
          <w:sz w:val="22"/>
          <w:szCs w:val="22"/>
        </w:rPr>
        <w:t>**</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w:t>
      </w:r>
      <w:proofErr w:type="gramStart"/>
      <w:r w:rsidR="00B63A0A">
        <w:rPr>
          <w:sz w:val="22"/>
          <w:szCs w:val="22"/>
        </w:rPr>
        <w:t>similar to</w:t>
      </w:r>
      <w:proofErr w:type="gramEnd"/>
      <w:r w:rsidR="00B63A0A">
        <w:rPr>
          <w:sz w:val="22"/>
          <w:szCs w:val="22"/>
        </w:rPr>
        <w:t xml:space="preserve">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 xml:space="preserve">**{Picture of the car at a further </w:t>
      </w:r>
      <w:proofErr w:type="gramStart"/>
      <w:r>
        <w:rPr>
          <w:sz w:val="22"/>
          <w:szCs w:val="22"/>
        </w:rPr>
        <w:t>point}*</w:t>
      </w:r>
      <w:proofErr w:type="gramEnd"/>
      <w:r>
        <w:rPr>
          <w:sz w:val="22"/>
          <w:szCs w:val="22"/>
        </w:rPr>
        <w:t>*</w:t>
      </w:r>
    </w:p>
    <w:p w14:paraId="27FEBC2F" w14:textId="019512B3" w:rsidR="0009094E" w:rsidRDefault="0009094E" w:rsidP="00806E8B">
      <w:pPr>
        <w:pStyle w:val="Title2"/>
        <w:jc w:val="left"/>
        <w:rPr>
          <w:sz w:val="22"/>
          <w:szCs w:val="22"/>
        </w:rPr>
      </w:pPr>
      <w:r>
        <w:rPr>
          <w:sz w:val="22"/>
          <w:szCs w:val="22"/>
        </w:rPr>
        <w:t xml:space="preserve">**{Link to video if </w:t>
      </w:r>
      <w:proofErr w:type="gramStart"/>
      <w:r>
        <w:rPr>
          <w:sz w:val="22"/>
          <w:szCs w:val="22"/>
        </w:rPr>
        <w:t>exists}*</w:t>
      </w:r>
      <w:proofErr w:type="gramEnd"/>
      <w:r>
        <w:rPr>
          <w:sz w:val="22"/>
          <w:szCs w:val="22"/>
        </w:rPr>
        <w:t>*</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 xml:space="preserve">After letting the cars evolve for a few more generations the first fully successful laps were starting to begin, and the strengths of this method were </w:t>
      </w:r>
      <w:proofErr w:type="gramStart"/>
      <w:r w:rsidR="00D64FD9">
        <w:rPr>
          <w:sz w:val="22"/>
          <w:szCs w:val="22"/>
        </w:rPr>
        <w:t>very obvious</w:t>
      </w:r>
      <w:proofErr w:type="gramEnd"/>
      <w:r w:rsidR="00D64FD9">
        <w:rPr>
          <w:sz w:val="22"/>
          <w:szCs w:val="22"/>
        </w:rPr>
        <w:t>.</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0D815464"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7E388EC0" w14:textId="77777777" w:rsidR="00857812" w:rsidRDefault="00857812" w:rsidP="00491DAB">
      <w:pPr>
        <w:pStyle w:val="Title2"/>
        <w:jc w:val="left"/>
        <w:rPr>
          <w:sz w:val="22"/>
          <w:szCs w:val="22"/>
        </w:rPr>
      </w:pPr>
    </w:p>
    <w:p w14:paraId="3EDC4EBE" w14:textId="243772B7" w:rsidR="00164511" w:rsidRPr="00164511" w:rsidRDefault="00164511" w:rsidP="00491DAB">
      <w:pPr>
        <w:pStyle w:val="Title2"/>
        <w:jc w:val="left"/>
        <w:rPr>
          <w:sz w:val="22"/>
          <w:szCs w:val="22"/>
          <w:u w:val="single"/>
        </w:rPr>
      </w:pPr>
      <w:r w:rsidRPr="00164511">
        <w:rPr>
          <w:sz w:val="22"/>
          <w:szCs w:val="22"/>
          <w:u w:val="single"/>
        </w:rPr>
        <w:lastRenderedPageBreak/>
        <w:t xml:space="preserve">The </w:t>
      </w:r>
      <w:r w:rsidR="007F17A7">
        <w:rPr>
          <w:sz w:val="22"/>
          <w:szCs w:val="22"/>
          <w:u w:val="single"/>
        </w:rPr>
        <w:t>B</w:t>
      </w:r>
      <w:r w:rsidRPr="00164511">
        <w:rPr>
          <w:sz w:val="22"/>
          <w:szCs w:val="22"/>
          <w:u w:val="single"/>
        </w:rPr>
        <w:t xml:space="preserve">est </w:t>
      </w:r>
      <w:r w:rsidR="007F17A7">
        <w:rPr>
          <w:sz w:val="22"/>
          <w:szCs w:val="22"/>
          <w:u w:val="single"/>
        </w:rPr>
        <w:t>A</w:t>
      </w:r>
      <w:r w:rsidRPr="00164511">
        <w:rPr>
          <w:sz w:val="22"/>
          <w:szCs w:val="22"/>
          <w:u w:val="single"/>
        </w:rPr>
        <w:t>ttempt:</w:t>
      </w:r>
    </w:p>
    <w:p w14:paraId="0C20876E" w14:textId="7A58E1D3" w:rsidR="00213573"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w:t>
      </w:r>
      <w:proofErr w:type="gramStart"/>
      <w:r>
        <w:rPr>
          <w:sz w:val="22"/>
          <w:szCs w:val="22"/>
        </w:rPr>
        <w:t>in an attempt to</w:t>
      </w:r>
      <w:proofErr w:type="gramEnd"/>
      <w:r>
        <w:rPr>
          <w:sz w:val="22"/>
          <w:szCs w:val="22"/>
        </w:rPr>
        <w:t xml:space="preserve"> increase the ability of the car to learn</w:t>
      </w:r>
      <w:r w:rsidR="004166F6">
        <w:rPr>
          <w:sz w:val="22"/>
          <w:szCs w:val="22"/>
        </w:rPr>
        <w:t xml:space="preserve"> to 10, 7 and 4</w:t>
      </w:r>
      <w:r>
        <w:rPr>
          <w:sz w:val="22"/>
          <w:szCs w:val="22"/>
        </w:rPr>
        <w:t xml:space="preserve">. </w:t>
      </w:r>
      <w:r w:rsidR="004A0A7A">
        <w:rPr>
          <w:sz w:val="22"/>
          <w:szCs w:val="22"/>
        </w:rPr>
        <w:t>Totaling</w:t>
      </w:r>
      <w:r w:rsidR="00F76EEE">
        <w:rPr>
          <w:sz w:val="22"/>
          <w:szCs w:val="22"/>
        </w:rPr>
        <w:t xml:space="preserve"> to a network of size (including the inputs and outputs): 10, 10, 7, 4, 2.</w:t>
      </w:r>
    </w:p>
    <w:p w14:paraId="38BB25C7" w14:textId="759FBCF2" w:rsidR="009715EE" w:rsidRDefault="00765C16" w:rsidP="00491DAB">
      <w:pPr>
        <w:pStyle w:val="Title2"/>
        <w:jc w:val="left"/>
        <w:rPr>
          <w:sz w:val="22"/>
          <w:szCs w:val="22"/>
        </w:rPr>
      </w:pPr>
      <w:r>
        <w:rPr>
          <w:sz w:val="22"/>
          <w:szCs w:val="22"/>
        </w:rPr>
        <w:t xml:space="preserve">Since I already know how the range of weight values affect the car, I will also be decreasing this to -2 and 2 </w:t>
      </w:r>
      <w:proofErr w:type="gramStart"/>
      <w:r>
        <w:rPr>
          <w:sz w:val="22"/>
          <w:szCs w:val="22"/>
        </w:rPr>
        <w:t>in an attempt to</w:t>
      </w:r>
      <w:proofErr w:type="gramEnd"/>
      <w:r>
        <w:rPr>
          <w:sz w:val="22"/>
          <w:szCs w:val="22"/>
        </w:rPr>
        <w:t xml:space="preserve">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w:t>
      </w:r>
      <w:proofErr w:type="gramStart"/>
      <w:r>
        <w:rPr>
          <w:sz w:val="22"/>
          <w:szCs w:val="22"/>
        </w:rPr>
        <w:t>similar to</w:t>
      </w:r>
      <w:proofErr w:type="gramEnd"/>
      <w:r>
        <w:rPr>
          <w:sz w:val="22"/>
          <w:szCs w:val="22"/>
        </w:rPr>
        <w:t xml:space="preserve">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3317CBF8" w:rsidR="003122EE" w:rsidRDefault="003122EE" w:rsidP="00491DAB">
      <w:pPr>
        <w:pStyle w:val="Title2"/>
        <w:jc w:val="left"/>
        <w:rPr>
          <w:sz w:val="22"/>
          <w:szCs w:val="22"/>
        </w:rPr>
      </w:pPr>
      <w:r>
        <w:rPr>
          <w:sz w:val="22"/>
          <w:szCs w:val="22"/>
        </w:rPr>
        <w:t>**pics and video</w:t>
      </w:r>
      <w:r w:rsidR="00AB7A0D">
        <w:rPr>
          <w:sz w:val="22"/>
          <w:szCs w:val="22"/>
        </w:rPr>
        <w:t xml:space="preserve"> (whole </w:t>
      </w:r>
      <w:proofErr w:type="gramStart"/>
      <w:r w:rsidR="00AB7A0D">
        <w:rPr>
          <w:sz w:val="22"/>
          <w:szCs w:val="22"/>
        </w:rPr>
        <w:t>lap)</w:t>
      </w:r>
      <w:r>
        <w:rPr>
          <w:sz w:val="22"/>
          <w:szCs w:val="22"/>
        </w:rPr>
        <w:t>*</w:t>
      </w:r>
      <w:proofErr w:type="gramEnd"/>
      <w:r>
        <w:rPr>
          <w:sz w:val="22"/>
          <w:szCs w:val="22"/>
        </w:rPr>
        <w:t>*</w:t>
      </w:r>
    </w:p>
    <w:p w14:paraId="18A1EDFA" w14:textId="78839035" w:rsidR="00263AD8" w:rsidRPr="00491DAB" w:rsidRDefault="00160718" w:rsidP="00491DAB">
      <w:pPr>
        <w:pStyle w:val="Title2"/>
        <w:jc w:val="left"/>
        <w:rPr>
          <w:sz w:val="22"/>
          <w:szCs w:val="22"/>
        </w:rPr>
      </w:pPr>
      <w:r>
        <w:rPr>
          <w:sz w:val="22"/>
          <w:szCs w:val="22"/>
        </w:rPr>
        <w:t xml:space="preserve">This set up was the best for the </w:t>
      </w:r>
      <w:r w:rsidR="0021690D">
        <w:rPr>
          <w:sz w:val="22"/>
          <w:szCs w:val="22"/>
        </w:rPr>
        <w:t>cars and</w:t>
      </w:r>
      <w:r>
        <w:rPr>
          <w:sz w:val="22"/>
          <w:szCs w:val="22"/>
        </w:rPr>
        <w:t xml:space="preserve"> was able to produce the highest fitness value for its overall best car.</w:t>
      </w:r>
      <w:r w:rsidR="00926C88">
        <w:rPr>
          <w:sz w:val="22"/>
          <w:szCs w:val="22"/>
        </w:rPr>
        <w:t xml:space="preserve"> </w:t>
      </w:r>
      <w:r w:rsidR="0021690D">
        <w:rPr>
          <w:sz w:val="22"/>
          <w:szCs w:val="22"/>
        </w:rPr>
        <w:t>By my own judgment as well from viewing the simulation running, this attempt and the cars produced are the best from a visual perspective, not just a fitness value perspective.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imperfections </w:t>
      </w:r>
      <w:r w:rsidR="00E34348">
        <w:rPr>
          <w:sz w:val="22"/>
          <w:szCs w:val="22"/>
        </w:rPr>
        <w:t>such as the wiggle before entering a corner.</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77777777" w:rsidR="00700985" w:rsidRPr="00700985" w:rsidRDefault="00700985" w:rsidP="000A20E2">
      <w:pPr>
        <w:ind w:firstLine="0"/>
        <w:rPr>
          <w:sz w:val="22"/>
          <w:szCs w:val="22"/>
        </w:rPr>
      </w:pPr>
    </w:p>
    <w:p w14:paraId="626B25AE" w14:textId="77777777" w:rsidR="00700985" w:rsidRDefault="00700985" w:rsidP="000A20E2">
      <w:pPr>
        <w:ind w:firstLine="0"/>
        <w:rPr>
          <w:sz w:val="32"/>
          <w:szCs w:val="32"/>
          <w:u w:val="single"/>
        </w:rPr>
      </w:pPr>
    </w:p>
    <w:p w14:paraId="15C241BC" w14:textId="3BE4A583"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lastRenderedPageBreak/>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xml:space="preserve">, Jakob J. Verbeek, </w:t>
      </w:r>
      <w:proofErr w:type="gramStart"/>
      <w:r w:rsidRPr="00E53ED2">
        <w:rPr>
          <w:rFonts w:ascii="Arial" w:hAnsi="Arial" w:cs="Arial"/>
          <w:sz w:val="18"/>
          <w:szCs w:val="18"/>
        </w:rPr>
        <w:t>The</w:t>
      </w:r>
      <w:proofErr w:type="gramEnd"/>
      <w:r w:rsidRPr="00E53ED2">
        <w:rPr>
          <w:rFonts w:ascii="Arial" w:hAnsi="Arial" w:cs="Arial"/>
          <w:sz w:val="18"/>
          <w:szCs w:val="18"/>
        </w:rPr>
        <w:t xml:space="preserv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lastRenderedPageBreak/>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A2A45" w14:textId="77777777" w:rsidR="009E3F99" w:rsidRDefault="009E3F99">
      <w:pPr>
        <w:spacing w:line="240" w:lineRule="auto"/>
      </w:pPr>
      <w:r>
        <w:separator/>
      </w:r>
    </w:p>
    <w:p w14:paraId="49847FA5" w14:textId="77777777" w:rsidR="009E3F99" w:rsidRDefault="009E3F99"/>
  </w:endnote>
  <w:endnote w:type="continuationSeparator" w:id="0">
    <w:p w14:paraId="55825E71" w14:textId="77777777" w:rsidR="009E3F99" w:rsidRDefault="009E3F99">
      <w:pPr>
        <w:spacing w:line="240" w:lineRule="auto"/>
      </w:pPr>
      <w:r>
        <w:continuationSeparator/>
      </w:r>
    </w:p>
    <w:p w14:paraId="056DFCAE" w14:textId="77777777" w:rsidR="009E3F99" w:rsidRDefault="009E3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8D178" w14:textId="77777777" w:rsidR="009E3F99" w:rsidRDefault="009E3F99">
      <w:pPr>
        <w:spacing w:line="240" w:lineRule="auto"/>
      </w:pPr>
      <w:r>
        <w:separator/>
      </w:r>
    </w:p>
    <w:p w14:paraId="6E48B3BF" w14:textId="77777777" w:rsidR="009E3F99" w:rsidRDefault="009E3F99"/>
  </w:footnote>
  <w:footnote w:type="continuationSeparator" w:id="0">
    <w:p w14:paraId="7269169A" w14:textId="77777777" w:rsidR="009E3F99" w:rsidRDefault="009E3F99">
      <w:pPr>
        <w:spacing w:line="240" w:lineRule="auto"/>
      </w:pPr>
      <w:r>
        <w:continuationSeparator/>
      </w:r>
    </w:p>
    <w:p w14:paraId="449517D8" w14:textId="77777777" w:rsidR="009E3F99" w:rsidRDefault="009E3F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E24"/>
    <w:rsid w:val="0001715F"/>
    <w:rsid w:val="0001747B"/>
    <w:rsid w:val="00017D2D"/>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094E"/>
    <w:rsid w:val="0009179F"/>
    <w:rsid w:val="00097476"/>
    <w:rsid w:val="00097BEC"/>
    <w:rsid w:val="000A20E2"/>
    <w:rsid w:val="000A60DD"/>
    <w:rsid w:val="000B0BBD"/>
    <w:rsid w:val="000B35FA"/>
    <w:rsid w:val="000B4021"/>
    <w:rsid w:val="000B499E"/>
    <w:rsid w:val="000C0521"/>
    <w:rsid w:val="000C4588"/>
    <w:rsid w:val="000C55B4"/>
    <w:rsid w:val="000D163E"/>
    <w:rsid w:val="000D2383"/>
    <w:rsid w:val="000D3F41"/>
    <w:rsid w:val="000E4FB3"/>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1E1"/>
    <w:rsid w:val="00135A2B"/>
    <w:rsid w:val="00137A4B"/>
    <w:rsid w:val="00140FBE"/>
    <w:rsid w:val="0014260E"/>
    <w:rsid w:val="0014352B"/>
    <w:rsid w:val="001454A8"/>
    <w:rsid w:val="001473E2"/>
    <w:rsid w:val="00151032"/>
    <w:rsid w:val="00151DF9"/>
    <w:rsid w:val="00151F46"/>
    <w:rsid w:val="00156D1C"/>
    <w:rsid w:val="00160718"/>
    <w:rsid w:val="00160D18"/>
    <w:rsid w:val="00161587"/>
    <w:rsid w:val="001615CE"/>
    <w:rsid w:val="00164511"/>
    <w:rsid w:val="0016491C"/>
    <w:rsid w:val="00165CC6"/>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7EA"/>
    <w:rsid w:val="001C0834"/>
    <w:rsid w:val="001C5808"/>
    <w:rsid w:val="001D1B60"/>
    <w:rsid w:val="001D6490"/>
    <w:rsid w:val="001E392A"/>
    <w:rsid w:val="001E412F"/>
    <w:rsid w:val="001E4C1D"/>
    <w:rsid w:val="001E4CDE"/>
    <w:rsid w:val="001E6578"/>
    <w:rsid w:val="001F20EF"/>
    <w:rsid w:val="001F2875"/>
    <w:rsid w:val="001F42D7"/>
    <w:rsid w:val="00201CBB"/>
    <w:rsid w:val="00203079"/>
    <w:rsid w:val="002048EC"/>
    <w:rsid w:val="00205BF8"/>
    <w:rsid w:val="00213573"/>
    <w:rsid w:val="00215D1A"/>
    <w:rsid w:val="0021690D"/>
    <w:rsid w:val="00221B63"/>
    <w:rsid w:val="00222554"/>
    <w:rsid w:val="00227223"/>
    <w:rsid w:val="00235502"/>
    <w:rsid w:val="00236A50"/>
    <w:rsid w:val="00236E1B"/>
    <w:rsid w:val="00237517"/>
    <w:rsid w:val="00237FBC"/>
    <w:rsid w:val="0025149A"/>
    <w:rsid w:val="0025785E"/>
    <w:rsid w:val="0026064B"/>
    <w:rsid w:val="00260AF3"/>
    <w:rsid w:val="00262B61"/>
    <w:rsid w:val="002637DD"/>
    <w:rsid w:val="00263AD8"/>
    <w:rsid w:val="0026434D"/>
    <w:rsid w:val="00266AFA"/>
    <w:rsid w:val="00270A4B"/>
    <w:rsid w:val="00272AE8"/>
    <w:rsid w:val="002750E6"/>
    <w:rsid w:val="0027522B"/>
    <w:rsid w:val="0028798D"/>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95B11"/>
    <w:rsid w:val="003A6EC0"/>
    <w:rsid w:val="003B10D7"/>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6F6"/>
    <w:rsid w:val="00416A97"/>
    <w:rsid w:val="00420261"/>
    <w:rsid w:val="00420BB3"/>
    <w:rsid w:val="00421A9F"/>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904D3"/>
    <w:rsid w:val="004910A3"/>
    <w:rsid w:val="00491175"/>
    <w:rsid w:val="004916CF"/>
    <w:rsid w:val="00491DAB"/>
    <w:rsid w:val="00493042"/>
    <w:rsid w:val="00495BC0"/>
    <w:rsid w:val="004970C9"/>
    <w:rsid w:val="004A0A7A"/>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E78E9"/>
    <w:rsid w:val="004F0676"/>
    <w:rsid w:val="004F306E"/>
    <w:rsid w:val="004F4E0D"/>
    <w:rsid w:val="004F5284"/>
    <w:rsid w:val="00500FD3"/>
    <w:rsid w:val="00506970"/>
    <w:rsid w:val="00506F9F"/>
    <w:rsid w:val="0051185D"/>
    <w:rsid w:val="005237ED"/>
    <w:rsid w:val="00524358"/>
    <w:rsid w:val="0052640D"/>
    <w:rsid w:val="00531304"/>
    <w:rsid w:val="00532CC4"/>
    <w:rsid w:val="00532EC6"/>
    <w:rsid w:val="00533EF6"/>
    <w:rsid w:val="00534881"/>
    <w:rsid w:val="00535EC9"/>
    <w:rsid w:val="0053611D"/>
    <w:rsid w:val="00536EB6"/>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6585"/>
    <w:rsid w:val="005E7CED"/>
    <w:rsid w:val="005F37FF"/>
    <w:rsid w:val="005F5B50"/>
    <w:rsid w:val="005F626F"/>
    <w:rsid w:val="00601A21"/>
    <w:rsid w:val="00601B8A"/>
    <w:rsid w:val="00602E6A"/>
    <w:rsid w:val="00606CF8"/>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F54"/>
    <w:rsid w:val="0064274D"/>
    <w:rsid w:val="00645635"/>
    <w:rsid w:val="00646BB2"/>
    <w:rsid w:val="0065575C"/>
    <w:rsid w:val="0065617A"/>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1A36"/>
    <w:rsid w:val="006C2773"/>
    <w:rsid w:val="006C2849"/>
    <w:rsid w:val="006C44F7"/>
    <w:rsid w:val="006C750B"/>
    <w:rsid w:val="006D2DA5"/>
    <w:rsid w:val="006D341C"/>
    <w:rsid w:val="006E595B"/>
    <w:rsid w:val="006E6BFE"/>
    <w:rsid w:val="006E7DF6"/>
    <w:rsid w:val="006F0A75"/>
    <w:rsid w:val="006F53C4"/>
    <w:rsid w:val="006F670A"/>
    <w:rsid w:val="00700985"/>
    <w:rsid w:val="00700FF8"/>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5073"/>
    <w:rsid w:val="007C677B"/>
    <w:rsid w:val="007C67D1"/>
    <w:rsid w:val="007D065E"/>
    <w:rsid w:val="007D33FA"/>
    <w:rsid w:val="007D4014"/>
    <w:rsid w:val="007D6907"/>
    <w:rsid w:val="007D71BF"/>
    <w:rsid w:val="007D77E0"/>
    <w:rsid w:val="007E574C"/>
    <w:rsid w:val="007E73B2"/>
    <w:rsid w:val="007F17A7"/>
    <w:rsid w:val="007F1AA1"/>
    <w:rsid w:val="007F1CC4"/>
    <w:rsid w:val="007F3D86"/>
    <w:rsid w:val="007F3E99"/>
    <w:rsid w:val="007F4D23"/>
    <w:rsid w:val="007F6B45"/>
    <w:rsid w:val="007F76A6"/>
    <w:rsid w:val="007F7DAF"/>
    <w:rsid w:val="008002C0"/>
    <w:rsid w:val="00800DE2"/>
    <w:rsid w:val="00800E7D"/>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538EF"/>
    <w:rsid w:val="00857812"/>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49E7"/>
    <w:rsid w:val="008A6312"/>
    <w:rsid w:val="008A6834"/>
    <w:rsid w:val="008A7B8D"/>
    <w:rsid w:val="008B020D"/>
    <w:rsid w:val="008B4839"/>
    <w:rsid w:val="008B5E1E"/>
    <w:rsid w:val="008C197A"/>
    <w:rsid w:val="008C43BF"/>
    <w:rsid w:val="008C5323"/>
    <w:rsid w:val="008D0C7D"/>
    <w:rsid w:val="008D11D1"/>
    <w:rsid w:val="008D18DE"/>
    <w:rsid w:val="008D4BE0"/>
    <w:rsid w:val="008D502F"/>
    <w:rsid w:val="008D5C0C"/>
    <w:rsid w:val="008D68A7"/>
    <w:rsid w:val="008D713C"/>
    <w:rsid w:val="008E38D1"/>
    <w:rsid w:val="008E3EC8"/>
    <w:rsid w:val="008E5016"/>
    <w:rsid w:val="008E678D"/>
    <w:rsid w:val="008E6CF5"/>
    <w:rsid w:val="008F0005"/>
    <w:rsid w:val="008F0E1E"/>
    <w:rsid w:val="008F3316"/>
    <w:rsid w:val="008F378F"/>
    <w:rsid w:val="008F5E0D"/>
    <w:rsid w:val="008F606B"/>
    <w:rsid w:val="009018F5"/>
    <w:rsid w:val="0090437C"/>
    <w:rsid w:val="009053DA"/>
    <w:rsid w:val="00906BA8"/>
    <w:rsid w:val="00914ED4"/>
    <w:rsid w:val="00915345"/>
    <w:rsid w:val="0092256E"/>
    <w:rsid w:val="00925FAF"/>
    <w:rsid w:val="00926C88"/>
    <w:rsid w:val="00927326"/>
    <w:rsid w:val="009303AA"/>
    <w:rsid w:val="009304CD"/>
    <w:rsid w:val="00930E53"/>
    <w:rsid w:val="009324E6"/>
    <w:rsid w:val="00933295"/>
    <w:rsid w:val="0093376F"/>
    <w:rsid w:val="00934189"/>
    <w:rsid w:val="0093781B"/>
    <w:rsid w:val="00940A08"/>
    <w:rsid w:val="0094269E"/>
    <w:rsid w:val="00942F1B"/>
    <w:rsid w:val="009454AE"/>
    <w:rsid w:val="00945532"/>
    <w:rsid w:val="0094601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689D"/>
    <w:rsid w:val="009A68CF"/>
    <w:rsid w:val="009A6A3B"/>
    <w:rsid w:val="009B2E06"/>
    <w:rsid w:val="009B36E5"/>
    <w:rsid w:val="009C0197"/>
    <w:rsid w:val="009C3D88"/>
    <w:rsid w:val="009D4C53"/>
    <w:rsid w:val="009E379A"/>
    <w:rsid w:val="009E3F99"/>
    <w:rsid w:val="009F08D1"/>
    <w:rsid w:val="009F1194"/>
    <w:rsid w:val="009F26B2"/>
    <w:rsid w:val="009F576E"/>
    <w:rsid w:val="009F5A89"/>
    <w:rsid w:val="00A00622"/>
    <w:rsid w:val="00A02FA2"/>
    <w:rsid w:val="00A13A41"/>
    <w:rsid w:val="00A1667C"/>
    <w:rsid w:val="00A16CA0"/>
    <w:rsid w:val="00A23AC6"/>
    <w:rsid w:val="00A25176"/>
    <w:rsid w:val="00A33D08"/>
    <w:rsid w:val="00A358CF"/>
    <w:rsid w:val="00A360F4"/>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180"/>
    <w:rsid w:val="00A80D95"/>
    <w:rsid w:val="00A813E5"/>
    <w:rsid w:val="00A845B3"/>
    <w:rsid w:val="00AA05D6"/>
    <w:rsid w:val="00AA69EB"/>
    <w:rsid w:val="00AA6A0C"/>
    <w:rsid w:val="00AA700F"/>
    <w:rsid w:val="00AB7A0D"/>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2DA4"/>
    <w:rsid w:val="00BF4184"/>
    <w:rsid w:val="00BF5A8D"/>
    <w:rsid w:val="00BF6B9C"/>
    <w:rsid w:val="00BF73C5"/>
    <w:rsid w:val="00BF778C"/>
    <w:rsid w:val="00C005E4"/>
    <w:rsid w:val="00C007B9"/>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6C1D"/>
    <w:rsid w:val="00C602DE"/>
    <w:rsid w:val="00C62D8A"/>
    <w:rsid w:val="00C6649C"/>
    <w:rsid w:val="00C6653C"/>
    <w:rsid w:val="00C667AB"/>
    <w:rsid w:val="00C720FA"/>
    <w:rsid w:val="00C7304E"/>
    <w:rsid w:val="00C7797B"/>
    <w:rsid w:val="00C83209"/>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67ED"/>
    <w:rsid w:val="00D379E6"/>
    <w:rsid w:val="00D4237E"/>
    <w:rsid w:val="00D42919"/>
    <w:rsid w:val="00D42FF3"/>
    <w:rsid w:val="00D449F3"/>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4348"/>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101D"/>
    <w:rsid w:val="00F11FDE"/>
    <w:rsid w:val="00F216E6"/>
    <w:rsid w:val="00F2486E"/>
    <w:rsid w:val="00F24E76"/>
    <w:rsid w:val="00F25EDC"/>
    <w:rsid w:val="00F2692D"/>
    <w:rsid w:val="00F27A1A"/>
    <w:rsid w:val="00F30EB2"/>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5403"/>
    <w:rsid w:val="00F7660A"/>
    <w:rsid w:val="00F76EEE"/>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90A"/>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B48BA"/>
    <w:rsid w:val="003D5B8B"/>
    <w:rsid w:val="005476EE"/>
    <w:rsid w:val="00554BA0"/>
    <w:rsid w:val="00671F88"/>
    <w:rsid w:val="00694141"/>
    <w:rsid w:val="0075319C"/>
    <w:rsid w:val="007C06FE"/>
    <w:rsid w:val="00817F64"/>
    <w:rsid w:val="00892117"/>
    <w:rsid w:val="008B1680"/>
    <w:rsid w:val="009814A3"/>
    <w:rsid w:val="00A17387"/>
    <w:rsid w:val="00A27913"/>
    <w:rsid w:val="00B46335"/>
    <w:rsid w:val="00BD4386"/>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4294</TotalTime>
  <Pages>37</Pages>
  <Words>11631</Words>
  <Characters>66303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77779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1832</cp:revision>
  <dcterms:created xsi:type="dcterms:W3CDTF">2022-03-19T15:05:00Z</dcterms:created>
  <dcterms:modified xsi:type="dcterms:W3CDTF">2022-04-16T16:49:00Z</dcterms:modified>
</cp:coreProperties>
</file>