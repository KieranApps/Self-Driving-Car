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r w:rsidR="00D208B4">
            <w:rPr>
              <w:rFonts w:ascii="Arial" w:hAnsi="Arial"/>
              <w:i/>
              <w:sz w:val="32"/>
              <w:szCs w:val="32"/>
            </w:rPr>
            <w:t>Shaheen</w:t>
          </w:r>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3E3DAD">
          <w:pPr>
            <w:rPr>
              <w:rFonts w:asciiTheme="majorHAnsi" w:eastAsiaTheme="majorEastAsia" w:hAnsiTheme="majorHAnsi" w:cstheme="majorBidi"/>
              <w:sz w:val="40"/>
              <w:szCs w:val="40"/>
            </w:rPr>
          </w:pPr>
        </w:p>
      </w:sdtContent>
    </w:sdt>
    <w:p w14:paraId="25CEC76D" w14:textId="0CEB4D93" w:rsidR="00E81978" w:rsidRPr="009303AA" w:rsidRDefault="003E3DAD"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A2609">
      <w:pPr>
        <w:pStyle w:val="Title2"/>
        <w:numPr>
          <w:ilvl w:val="3"/>
          <w:numId w:val="17"/>
        </w:numPr>
        <w:jc w:val="left"/>
      </w:pPr>
      <w:r>
        <w:t>Brief Description</w:t>
      </w:r>
    </w:p>
    <w:p w14:paraId="4D43D134" w14:textId="4488819C" w:rsidR="00DA2609" w:rsidRDefault="00DA2609" w:rsidP="00DA2609">
      <w:pPr>
        <w:pStyle w:val="Title2"/>
        <w:numPr>
          <w:ilvl w:val="3"/>
          <w:numId w:val="17"/>
        </w:numPr>
        <w:jc w:val="left"/>
      </w:pPr>
      <w:r>
        <w:t>Aims and Objectives</w:t>
      </w:r>
    </w:p>
    <w:p w14:paraId="43E10E25" w14:textId="382DE3AC" w:rsidR="00DA2609" w:rsidRDefault="00DA2609" w:rsidP="00DA2609">
      <w:pPr>
        <w:pStyle w:val="Title2"/>
        <w:numPr>
          <w:ilvl w:val="3"/>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1BC77266" w:rsidR="003174D0" w:rsidRDefault="003174D0" w:rsidP="003174D0">
      <w:pPr>
        <w:pStyle w:val="Title2"/>
        <w:numPr>
          <w:ilvl w:val="0"/>
          <w:numId w:val="17"/>
        </w:numPr>
        <w:jc w:val="left"/>
      </w:pPr>
      <w:r>
        <w:t>Implementation</w:t>
      </w:r>
    </w:p>
    <w:p w14:paraId="4D7C7810" w14:textId="128A0B97" w:rsidR="003174D0" w:rsidRDefault="003174D0" w:rsidP="003174D0">
      <w:pPr>
        <w:pStyle w:val="Title2"/>
        <w:numPr>
          <w:ilvl w:val="0"/>
          <w:numId w:val="17"/>
        </w:numPr>
        <w:jc w:val="left"/>
      </w:pPr>
      <w:r>
        <w:t>Results</w:t>
      </w:r>
    </w:p>
    <w:p w14:paraId="7E51D27E" w14:textId="55427EDA" w:rsidR="00F90CFC" w:rsidRDefault="003174D0" w:rsidP="00F90CFC">
      <w:pPr>
        <w:pStyle w:val="Title2"/>
        <w:numPr>
          <w:ilvl w:val="0"/>
          <w:numId w:val="17"/>
        </w:numPr>
        <w:jc w:val="left"/>
      </w:pPr>
      <w:r>
        <w:t>Conclusion and Further Work</w:t>
      </w:r>
    </w:p>
    <w:p w14:paraId="730945DD" w14:textId="4C2FEA24" w:rsidR="00D921E4" w:rsidRDefault="00D921E4" w:rsidP="00F90CFC">
      <w:pPr>
        <w:pStyle w:val="Title2"/>
        <w:numPr>
          <w:ilvl w:val="0"/>
          <w:numId w:val="17"/>
        </w:numPr>
        <w:jc w:val="left"/>
      </w:pPr>
      <w:r>
        <w:t>References</w:t>
      </w:r>
    </w:p>
    <w:p w14:paraId="20FACC92" w14:textId="77777777" w:rsidR="00D921E4" w:rsidRDefault="00D921E4" w:rsidP="00D921E4">
      <w:pPr>
        <w:pStyle w:val="Title2"/>
        <w:ind w:left="360"/>
        <w:jc w:val="left"/>
      </w:pPr>
    </w:p>
    <w:p w14:paraId="72DCE55D" w14:textId="1F58196C" w:rsidR="00F90CFC" w:rsidRDefault="00F90CFC" w:rsidP="00F90CFC">
      <w:pPr>
        <w:pStyle w:val="Title2"/>
        <w:jc w:val="left"/>
      </w:pPr>
    </w:p>
    <w:p w14:paraId="11D408CC" w14:textId="0E62354E" w:rsidR="00F90CFC" w:rsidRDefault="00F90CFC" w:rsidP="00F90CFC">
      <w:pPr>
        <w:pStyle w:val="Title2"/>
        <w:jc w:val="left"/>
      </w:pPr>
    </w:p>
    <w:p w14:paraId="68A3B7D7" w14:textId="6BD0B062" w:rsidR="00F90CFC" w:rsidRDefault="00F90CFC" w:rsidP="00F90CFC">
      <w:pPr>
        <w:pStyle w:val="Title2"/>
        <w:jc w:val="left"/>
      </w:pPr>
    </w:p>
    <w:p w14:paraId="400B946A" w14:textId="1749873E" w:rsidR="00F90CFC" w:rsidRDefault="00F90CFC" w:rsidP="00F90CFC">
      <w:pPr>
        <w:pStyle w:val="Title2"/>
        <w:jc w:val="left"/>
      </w:pPr>
    </w:p>
    <w:p w14:paraId="7AD61C1A" w14:textId="030115B3" w:rsidR="00F90CFC" w:rsidRDefault="00F90CFC" w:rsidP="00F90CFC">
      <w:pPr>
        <w:pStyle w:val="Title2"/>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A.I..</w:t>
      </w:r>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is able to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My project differs in the aspect that I want to achieve a more advanced car that as mentioned, is able to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all of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all of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labeled/categorized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similar to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which upon initialization are randomly placed within the data space then used to calculate the Euclidian distance to all other points with these points then assigned to the cluster centroid closest to them. After this, the centroid is recalculated to be the centre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each individual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After this point is chosen the two parents swap portions to mix together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r>
        <w:rPr>
          <w:sz w:val="22"/>
          <w:szCs w:val="22"/>
        </w:rPr>
        <w:t>Both of the a</w:t>
      </w:r>
      <w:r w:rsidR="005E3264">
        <w:rPr>
          <w:sz w:val="22"/>
          <w:szCs w:val="22"/>
        </w:rPr>
        <w:t>b</w:t>
      </w:r>
      <w:r>
        <w:rPr>
          <w:sz w:val="22"/>
          <w:szCs w:val="22"/>
        </w:rPr>
        <w:t>o</w:t>
      </w:r>
      <w:r w:rsidR="005E3264">
        <w:rPr>
          <w:sz w:val="22"/>
          <w:szCs w:val="22"/>
        </w:rPr>
        <w:t>v</w:t>
      </w:r>
      <w:r>
        <w:rPr>
          <w:sz w:val="22"/>
          <w:szCs w:val="22"/>
        </w:rPr>
        <w:t>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r>
        <w:rPr>
          <w:sz w:val="22"/>
          <w:szCs w:val="22"/>
        </w:rPr>
        <w:t>NeuroEvolution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 xml:space="preserve">(Visualisation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both of these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3E3DAD"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This is repeated for all nodes in a given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all of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similar to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all of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ResNet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This algorithmic technique takes all of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Exploring NeuroEvolution of Augmenting Topologies:</w:t>
      </w:r>
    </w:p>
    <w:p w14:paraId="66C0481B" w14:textId="56E87C72" w:rsidR="006A4EAA" w:rsidRDefault="006A4EAA" w:rsidP="00E05697">
      <w:pPr>
        <w:pStyle w:val="Title2"/>
        <w:spacing w:before="100" w:beforeAutospacing="1" w:after="100" w:afterAutospacing="1"/>
        <w:jc w:val="left"/>
        <w:rPr>
          <w:sz w:val="22"/>
          <w:szCs w:val="22"/>
        </w:rPr>
      </w:pPr>
      <w:r>
        <w:rPr>
          <w:sz w:val="22"/>
          <w:szCs w:val="22"/>
        </w:rPr>
        <w:t xml:space="preserve">NeuroEvolution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 is useful because when a new gene is added to the network, this can actually have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In order to produce these different species, the NEAT algorithm has to able to add/create them at some point. This is performed in the same way to normal weight value mutations</w:t>
      </w:r>
      <w:r w:rsidR="001B3682">
        <w:rPr>
          <w:sz w:val="22"/>
          <w:szCs w:val="22"/>
        </w:rPr>
        <w:t xml:space="preserve">, and also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To translate a DeepNEAT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r w:rsidR="00EF153F">
        <w:rPr>
          <w:sz w:val="22"/>
          <w:szCs w:val="22"/>
        </w:rPr>
        <w:t xml:space="preserve">Both of these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 xml:space="preserve">The task of controlling a vehicle can be broken down into two main tasks which are lateral vehicle control (i.e.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all of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CNNs are the one of most popular deep learning method for autonomous with already known CNNs, such as GoogLeNet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(NeuroEvolution)</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r w:rsidR="004712ED">
        <w:rPr>
          <w:sz w:val="22"/>
          <w:szCs w:val="22"/>
        </w:rPr>
        <w:t>A.I.</w:t>
      </w:r>
      <w:r w:rsidR="0080139A">
        <w:rPr>
          <w:sz w:val="22"/>
          <w:szCs w:val="22"/>
        </w:rPr>
        <w:t>.</w:t>
      </w:r>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r>
        <w:rPr>
          <w:sz w:val="22"/>
          <w:szCs w:val="22"/>
        </w:rPr>
        <w:t xml:space="preserve">NeuroEvolution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these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to host the simulation of the track and vehicle. </w:t>
      </w:r>
    </w:p>
    <w:p w14:paraId="5F1DDFA6" w14:textId="1278D593" w:rsidR="00170F3C" w:rsidRDefault="00170F3C" w:rsidP="00170F3C">
      <w:pPr>
        <w:pStyle w:val="Title2"/>
        <w:jc w:val="left"/>
        <w:rPr>
          <w:sz w:val="22"/>
          <w:szCs w:val="22"/>
        </w:rPr>
      </w:pPr>
      <w:r>
        <w:rPr>
          <w:sz w:val="22"/>
          <w:szCs w:val="22"/>
        </w:rPr>
        <w:t>Unity is a free game development software that allows for easy creation of game like applications, which will be similar to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7CB03898"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all of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all of the other cars, creating a fair environment for each vehicle to compete in.</w:t>
      </w:r>
      <w:r w:rsidR="007B2669">
        <w:rPr>
          <w:sz w:val="22"/>
          <w:szCs w:val="22"/>
        </w:rPr>
        <w:t xml:space="preserve"> To reset the physics in Unity I </w:t>
      </w:r>
      <w:r w:rsidR="007A1393">
        <w:rPr>
          <w:sz w:val="22"/>
          <w:szCs w:val="22"/>
        </w:rPr>
        <w:t>set the attribute ‘</w:t>
      </w:r>
      <w:r w:rsidR="007A1393">
        <w:rPr>
          <w:i/>
          <w:iCs/>
          <w:sz w:val="22"/>
          <w:szCs w:val="22"/>
        </w:rPr>
        <w:t>isKinematic</w:t>
      </w:r>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Rigidbody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All a Rigidbody means in unity is that if an object belongs to this class, the Unity physics engine acts upon it.</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t>As shown, this is a very close recreation of the real track, minus the verticality of the track (this is a flat replica, without any hills).</w:t>
      </w:r>
    </w:p>
    <w:p w14:paraId="4AFB6A18" w14:textId="1CB52D0F" w:rsidR="00C005E4" w:rsidRDefault="00E37264" w:rsidP="00AC3462">
      <w:pPr>
        <w:pStyle w:val="Title2"/>
        <w:jc w:val="left"/>
        <w:rPr>
          <w:sz w:val="22"/>
          <w:szCs w:val="22"/>
        </w:rPr>
      </w:pPr>
      <w:r>
        <w:rPr>
          <w:sz w:val="22"/>
          <w:szCs w:val="22"/>
        </w:rPr>
        <w:lastRenderedPageBreak/>
        <w:t>For the car itself, I found a free 3D model of a Toyota GT86 on the Unity asset store</w:t>
      </w:r>
      <w:r w:rsidR="00AF7B55">
        <w:rPr>
          <w:sz w:val="22"/>
          <w:szCs w:val="22"/>
        </w:rPr>
        <w:t xml:space="preserve"> that I then downloaded and imported into the project. This car used WheelColliders mounted onto the wheel objects to control its movement. With these components, you can create a more accurate representation of how a car will act</w:t>
      </w:r>
      <w:r w:rsidR="00F70FA2">
        <w:rPr>
          <w:sz w:val="22"/>
          <w:szCs w:val="22"/>
        </w:rPr>
        <w:t xml:space="preserve">, although they do require more knowledge to control, rather than some other ways of moving a </w:t>
      </w:r>
      <w:r w:rsidR="00667110">
        <w:rPr>
          <w:sz w:val="22"/>
          <w:szCs w:val="22"/>
        </w:rPr>
        <w:t>R</w:t>
      </w:r>
      <w:r w:rsidR="00F70FA2">
        <w:rPr>
          <w:sz w:val="22"/>
          <w:szCs w:val="22"/>
        </w:rPr>
        <w:t xml:space="preserve">igidbody object. </w:t>
      </w:r>
    </w:p>
    <w:p w14:paraId="6D8E59B6" w14:textId="075E9D04" w:rsidR="00F27A1A" w:rsidRDefault="00F27A1A" w:rsidP="00AC3462">
      <w:pPr>
        <w:pStyle w:val="Title2"/>
        <w:jc w:val="left"/>
        <w:rPr>
          <w:sz w:val="22"/>
          <w:szCs w:val="22"/>
        </w:rPr>
      </w:pPr>
      <w:r>
        <w:rPr>
          <w:sz w:val="22"/>
          <w:szCs w:val="22"/>
        </w:rPr>
        <w:t xml:space="preserve">With these wheel colliders however, I can control many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Within the code and setup of these objects, I can also set the values for the ‘engine’ power of the ‘brake’ power, that when applied to these colliders propel the car in a more realistic manner.</w:t>
      </w:r>
      <w:r w:rsidR="00D449F3">
        <w:rPr>
          <w:sz w:val="22"/>
          <w:szCs w:val="22"/>
        </w:rPr>
        <w:t xml:space="preserve"> Most values of the WheelColliders themselves are default, with a slight increase in the slip values for friction (in the forwards direction) giving more traction to propel the car, and an increase in lateral stiffness of the car for turning.</w:t>
      </w:r>
    </w:p>
    <w:p w14:paraId="7958DB98" w14:textId="51145A53" w:rsidR="00394D4F" w:rsidRDefault="00394D4F" w:rsidP="00AC3462">
      <w:pPr>
        <w:pStyle w:val="Title2"/>
        <w:jc w:val="left"/>
        <w:rPr>
          <w:sz w:val="22"/>
          <w:szCs w:val="22"/>
        </w:rPr>
      </w:pPr>
      <w:r>
        <w:rPr>
          <w:sz w:val="22"/>
          <w:szCs w:val="22"/>
        </w:rPr>
        <w:t>Given that the cars weight is set at 1000Kg (1 tonne),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051BCFA7" w:rsidR="00D915B5" w:rsidRDefault="00D915B5" w:rsidP="00D915B5">
      <w:pPr>
        <w:pStyle w:val="Title2"/>
        <w:jc w:val="left"/>
        <w:rPr>
          <w:sz w:val="22"/>
          <w:szCs w:val="22"/>
        </w:rPr>
      </w:pPr>
      <w:r>
        <w:rPr>
          <w:sz w:val="22"/>
          <w:szCs w:val="22"/>
        </w:rPr>
        <w:t>These values are all set via in the scripts (programmatically, in C#) rather than in the unity editor itself.</w:t>
      </w:r>
    </w:p>
    <w:p w14:paraId="121EE240" w14:textId="77E8696A" w:rsidR="00987CA9" w:rsidRPr="002E3596" w:rsidRDefault="00987CA9" w:rsidP="00987CA9">
      <w:pPr>
        <w:pStyle w:val="Title2"/>
        <w:jc w:val="left"/>
        <w:rPr>
          <w:sz w:val="22"/>
          <w:szCs w:val="22"/>
        </w:rPr>
      </w:pPr>
      <w:r>
        <w:rPr>
          <w:sz w:val="22"/>
          <w:szCs w:val="22"/>
        </w:rPr>
        <w:t>The front wheels have a greater braking force to mimic how modern cars are created,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r w:rsidR="002E3596">
        <w:rPr>
          <w:i/>
          <w:iCs/>
          <w:sz w:val="22"/>
          <w:szCs w:val="22"/>
        </w:rPr>
        <w:t>CarController.cs</w:t>
      </w:r>
      <w:r w:rsidR="002E3596">
        <w:rPr>
          <w:sz w:val="22"/>
          <w:szCs w:val="22"/>
        </w:rPr>
        <w:t>’ file of the project.</w:t>
      </w:r>
    </w:p>
    <w:p w14:paraId="7AA8CBA4" w14:textId="03A231AB" w:rsidR="00987CA9" w:rsidRDefault="00E15750" w:rsidP="00987CA9">
      <w:pPr>
        <w:pStyle w:val="Title2"/>
        <w:jc w:val="left"/>
        <w:rPr>
          <w:sz w:val="22"/>
          <w:szCs w:val="22"/>
        </w:rPr>
      </w:pPr>
      <w:r>
        <w:rPr>
          <w:sz w:val="22"/>
          <w:szCs w:val="22"/>
        </w:rPr>
        <w:t>To control all of these components, I create a ‘</w:t>
      </w:r>
      <w:r>
        <w:rPr>
          <w:i/>
          <w:iCs/>
          <w:sz w:val="22"/>
          <w:szCs w:val="22"/>
        </w:rPr>
        <w:t>WorldState</w:t>
      </w:r>
      <w:r>
        <w:rPr>
          <w:sz w:val="22"/>
          <w:szCs w:val="22"/>
        </w:rPr>
        <w:t>’</w:t>
      </w:r>
      <w:r w:rsidR="0097355A">
        <w:rPr>
          <w:sz w:val="22"/>
          <w:szCs w:val="22"/>
        </w:rPr>
        <w:t xml:space="preserve"> (‘</w:t>
      </w:r>
      <w:r w:rsidR="0097355A">
        <w:rPr>
          <w:i/>
          <w:iCs/>
          <w:sz w:val="22"/>
          <w:szCs w:val="22"/>
        </w:rPr>
        <w:t>WorldState.cs</w:t>
      </w:r>
      <w:r w:rsidR="0097355A">
        <w:rPr>
          <w:sz w:val="22"/>
          <w:szCs w:val="22"/>
        </w:rPr>
        <w:t>’)</w:t>
      </w:r>
      <w:r>
        <w:rPr>
          <w:sz w:val="22"/>
          <w:szCs w:val="22"/>
        </w:rPr>
        <w:t xml:space="preserve"> 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52255DE" w:rsidR="00824893" w:rsidRDefault="00824893" w:rsidP="00987CA9">
      <w:pPr>
        <w:pStyle w:val="Title2"/>
        <w:jc w:val="left"/>
        <w:rPr>
          <w:sz w:val="22"/>
          <w:szCs w:val="22"/>
        </w:rPr>
      </w:pPr>
      <w:r>
        <w:rPr>
          <w:sz w:val="22"/>
          <w:szCs w:val="22"/>
        </w:rPr>
        <w:t xml:space="preserve">Attached to the cars Rigidbody are a set of </w:t>
      </w:r>
      <w:r w:rsidR="00010762">
        <w:rPr>
          <w:sz w:val="22"/>
          <w:szCs w:val="22"/>
        </w:rPr>
        <w:t xml:space="preserve">9 </w:t>
      </w:r>
      <w:r>
        <w:rPr>
          <w:sz w:val="22"/>
          <w:szCs w:val="22"/>
        </w:rPr>
        <w:t xml:space="preserve">cubes (that are invisible) that each shoot out a ray in a given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7D5B5518" w14:textId="151556B3" w:rsidR="00270A4B" w:rsidRDefault="00270A4B" w:rsidP="00D61242">
      <w:pPr>
        <w:pStyle w:val="Title2"/>
        <w:rPr>
          <w:sz w:val="22"/>
          <w:szCs w:val="22"/>
        </w:rPr>
      </w:pPr>
      <w:r>
        <w:rPr>
          <w:sz w:val="22"/>
          <w:szCs w:val="22"/>
        </w:rPr>
        <w:lastRenderedPageBreak/>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val="en-GB" w:eastAsia="en-GB"/>
        </w:rPr>
      </w:pPr>
      <w:r w:rsidRPr="00270A4B">
        <w:rPr>
          <w:rFonts w:ascii="Consolas" w:eastAsia="Times New Roman" w:hAnsi="Consolas" w:cs="Times New Roman"/>
          <w:noProof/>
          <w:color w:val="6688CC"/>
          <w:kern w:val="0"/>
          <w:sz w:val="21"/>
          <w:szCs w:val="21"/>
          <w:lang w:val="en-GB"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1"/>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7292D5D7"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WebSockets too, natively, </w:t>
      </w:r>
      <w:r w:rsidR="00A02FA2">
        <w:rPr>
          <w:sz w:val="22"/>
          <w:szCs w:val="22"/>
        </w:rPr>
        <w:t xml:space="preserve">without installing any </w:t>
      </w:r>
      <w:r w:rsidR="007344CA">
        <w:rPr>
          <w:sz w:val="22"/>
          <w:szCs w:val="22"/>
        </w:rPr>
        <w:t>third-party</w:t>
      </w:r>
      <w:r w:rsidR="00A02FA2">
        <w:rPr>
          <w:sz w:val="22"/>
          <w:szCs w:val="22"/>
        </w:rPr>
        <w:t xml:space="preserve"> packages, which, whilst making the implementation a little more complex due to the nature of the sockets, still completely possible with a lot of documentation for both Unity and Python in this area.</w:t>
      </w:r>
    </w:p>
    <w:p w14:paraId="20EA3A6C" w14:textId="2D82EB91" w:rsidR="00A02FA2" w:rsidRDefault="00342C96" w:rsidP="00AC3462">
      <w:pPr>
        <w:pStyle w:val="Title2"/>
        <w:jc w:val="left"/>
        <w:rPr>
          <w:sz w:val="22"/>
          <w:szCs w:val="22"/>
        </w:rPr>
      </w:pPr>
      <w:r>
        <w:rPr>
          <w:sz w:val="22"/>
          <w:szCs w:val="22"/>
        </w:rPr>
        <w:t xml:space="preserve">To use the WebSocket, I also had to implement a method to determine the end of a data stream sequence, since not all of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The data sent was in a JSON object format, which also helped make it easy to determine the start and end of the actual data sent,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and any extra data was ignored</w:t>
      </w:r>
      <w:r w:rsidR="00637EFA">
        <w:rPr>
          <w:sz w:val="22"/>
          <w:szCs w:val="22"/>
        </w:rPr>
        <w:t>.</w:t>
      </w:r>
      <w:r w:rsidR="00C602DE">
        <w:rPr>
          <w:sz w:val="22"/>
          <w:szCs w:val="22"/>
        </w:rPr>
        <w:t xml:space="preserve"> </w:t>
      </w:r>
      <w:r w:rsidR="005B528D">
        <w:rPr>
          <w:sz w:val="22"/>
          <w:szCs w:val="22"/>
        </w:rPr>
        <w:t>Using this allowed me to ensure that the correct amount of data would be used without any missing, or extra items.</w:t>
      </w:r>
    </w:p>
    <w:p w14:paraId="228478F6" w14:textId="3491C87E"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of such networks. </w:t>
      </w:r>
      <w:r w:rsidR="00312B71">
        <w:rPr>
          <w:sz w:val="22"/>
          <w:szCs w:val="22"/>
        </w:rPr>
        <w:t xml:space="preserve">I mainly and only used the package NumPy to </w:t>
      </w:r>
      <w:r w:rsidR="00312B71">
        <w:rPr>
          <w:sz w:val="22"/>
          <w:szCs w:val="22"/>
        </w:rPr>
        <w:lastRenderedPageBreak/>
        <w:t xml:space="preserve">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PyTorch, then I would not have had the total control that I had creating it all myself</w:t>
      </w:r>
      <w:r w:rsidR="002F76F2">
        <w:rPr>
          <w:sz w:val="22"/>
          <w:szCs w:val="22"/>
        </w:rPr>
        <w:t>.</w:t>
      </w:r>
    </w:p>
    <w:p w14:paraId="57C554ED" w14:textId="1EEC4F75" w:rsidR="002F76F2" w:rsidRDefault="002F76F2" w:rsidP="00DC4538">
      <w:pPr>
        <w:pStyle w:val="Title2"/>
        <w:jc w:val="left"/>
        <w:rPr>
          <w:sz w:val="22"/>
          <w:szCs w:val="22"/>
        </w:rPr>
      </w:pPr>
      <w:r>
        <w:rPr>
          <w:sz w:val="22"/>
          <w:szCs w:val="22"/>
        </w:rPr>
        <w:t xml:space="preserve">To create these networks, I specified the seize of each layer, and created a NumPy array to this specification to match each of the weights, and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 all of these networks to JSON files to easily visualize the network layout, and so I can easily keep the fitness of each car within the cars own network file.</w:t>
      </w:r>
    </w:p>
    <w:p w14:paraId="1CEA5B35" w14:textId="6425A895"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normalize the data to between 0 and 1 so that there would not be any value that overpowers the system.</w:t>
      </w:r>
      <w:r w:rsidR="00097476">
        <w:rPr>
          <w:sz w:val="22"/>
          <w:szCs w:val="22"/>
        </w:rPr>
        <w:t xml:space="preserve"> I used Min-Max normalization to normalize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t>
            </m:r>
            <m:r>
              <w:rPr>
                <w:rFonts w:ascii="Cambria Math" w:hAnsi="Cambria Math"/>
                <w:sz w:val="22"/>
                <w:szCs w:val="22"/>
              </w:rPr>
              <m:t>-minSpeed</m:t>
            </m:r>
          </m:num>
          <m:den>
            <m:r>
              <w:rPr>
                <w:rFonts w:ascii="Cambria Math" w:hAnsi="Cambria Math"/>
                <w:sz w:val="22"/>
                <w:szCs w:val="22"/>
              </w:rPr>
              <m:t>maxSpeed-minSpeed</m:t>
            </m:r>
          </m:den>
        </m:f>
      </m:oMath>
      <w:r w:rsidR="00097476">
        <w:rPr>
          <w:sz w:val="22"/>
          <w:szCs w:val="22"/>
        </w:rPr>
        <w:t>.</w:t>
      </w:r>
    </w:p>
    <w:p w14:paraId="7AB3F826" w14:textId="08785AEB" w:rsidR="00BE44DE" w:rsidRDefault="00F02A13" w:rsidP="00DC4538">
      <w:pPr>
        <w:pStyle w:val="Title2"/>
        <w:jc w:val="left"/>
        <w:rPr>
          <w:sz w:val="22"/>
          <w:szCs w:val="22"/>
        </w:rPr>
      </w:pPr>
      <w:r>
        <w:rPr>
          <w:sz w:val="22"/>
          <w:szCs w:val="22"/>
        </w:rPr>
        <w:t xml:space="preserve">Once the data has been normalized and is within the appropriate scale, it is sent through the network. </w:t>
      </w:r>
      <w:r w:rsidR="00630B48">
        <w:rPr>
          <w:sz w:val="22"/>
          <w:szCs w:val="22"/>
        </w:rPr>
        <w:t xml:space="preserve">To calculate the outputs of each of the nodes, and layers I used the NumPy function </w:t>
      </w:r>
      <w:r w:rsidR="00491175">
        <w:rPr>
          <w:sz w:val="22"/>
          <w:szCs w:val="22"/>
        </w:rPr>
        <w:t>‘</w:t>
      </w:r>
      <w:r w:rsidR="00491175" w:rsidRPr="00491175">
        <w:rPr>
          <w:i/>
          <w:iCs/>
          <w:sz w:val="22"/>
          <w:szCs w:val="22"/>
        </w:rPr>
        <w:t>np.sum</w:t>
      </w:r>
      <w:r w:rsidR="00491175">
        <w:rPr>
          <w:sz w:val="22"/>
          <w:szCs w:val="22"/>
        </w:rPr>
        <w:t>’ on the combined array of weights and inputs into the layer (for layer one, this is the inputs from the car) by using the ‘</w:t>
      </w:r>
      <w:r w:rsidR="00491175">
        <w:rPr>
          <w:i/>
          <w:iCs/>
          <w:sz w:val="22"/>
          <w:szCs w:val="22"/>
        </w:rPr>
        <w:t>np.array</w:t>
      </w:r>
      <w:r w:rsidR="00491175">
        <w:rPr>
          <w:sz w:val="22"/>
          <w:szCs w:val="22"/>
        </w:rPr>
        <w:t xml:space="preserve">’ function. </w:t>
      </w:r>
      <w:r w:rsidR="002F0B0F">
        <w:rPr>
          <w:sz w:val="22"/>
          <w:szCs w:val="22"/>
        </w:rPr>
        <w:t>Using NumPy to help with the calculations is ensures that during run time, the calculations are performed extremely quickly, allowing the simulation to run in real time. Evidence of this is the frame rate of the simulation in Unity, that was able to reach over 150, and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BD50808"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 and above is accelerate or turn right.</w:t>
      </w:r>
    </w:p>
    <w:p w14:paraId="66A1FA83" w14:textId="7F48E437" w:rsidR="004A2E73" w:rsidRDefault="004A2E73" w:rsidP="00331C74">
      <w:pPr>
        <w:pStyle w:val="Title2"/>
        <w:jc w:val="left"/>
        <w:rPr>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is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0477D9">
        <w:rPr>
          <w:sz w:val="22"/>
          <w:szCs w:val="22"/>
        </w:rPr>
        <w:t>, so if the output is 0.5 from the network, this will equate to half throttle</w:t>
      </w:r>
      <w:r w:rsidR="00A40ABD">
        <w:rPr>
          <w:sz w:val="22"/>
          <w:szCs w:val="22"/>
        </w:rPr>
        <w:t xml:space="preserve"> and -0.5, is half brake power</w:t>
      </w:r>
      <w:r w:rsidR="000477D9">
        <w:rPr>
          <w:sz w:val="22"/>
          <w:szCs w:val="22"/>
        </w:rPr>
        <w:t>. The same is for the turn angle, this is multiplied by the output value</w:t>
      </w:r>
      <w:r w:rsidR="00F521D6">
        <w:rPr>
          <w:sz w:val="22"/>
          <w:szCs w:val="22"/>
        </w:rPr>
        <w:t xml:space="preserve"> from the network, so a value of </w:t>
      </w:r>
      <w:r w:rsidR="00646BB2">
        <w:rPr>
          <w:sz w:val="22"/>
          <w:szCs w:val="22"/>
        </w:rPr>
        <w:t>-</w:t>
      </w:r>
      <w:r w:rsidR="00F521D6">
        <w:rPr>
          <w:sz w:val="22"/>
          <w:szCs w:val="22"/>
        </w:rPr>
        <w:t xml:space="preserve">0.25 from the network is </w:t>
      </w:r>
      <w:r w:rsidR="00646BB2">
        <w:rPr>
          <w:sz w:val="22"/>
          <w:szCs w:val="22"/>
        </w:rPr>
        <w:t>-</w:t>
      </w:r>
      <w:r w:rsidR="00F521D6">
        <w:rPr>
          <w:sz w:val="22"/>
          <w:szCs w:val="22"/>
        </w:rPr>
        <w:t>0.25*45 (the maximum turn angle)</w:t>
      </w:r>
      <w:r w:rsidR="00646BB2">
        <w:rPr>
          <w:sz w:val="22"/>
          <w:szCs w:val="22"/>
        </w:rPr>
        <w:t>.</w:t>
      </w:r>
    </w:p>
    <w:p w14:paraId="16CF15D7" w14:textId="77777777" w:rsidR="00645635" w:rsidRDefault="00645635" w:rsidP="00645635">
      <w:pPr>
        <w:pStyle w:val="Title2"/>
        <w:rPr>
          <w:sz w:val="22"/>
          <w:szCs w:val="22"/>
        </w:rPr>
      </w:pPr>
    </w:p>
    <w:p w14:paraId="1A2190CE" w14:textId="77777777" w:rsidR="00645635" w:rsidRDefault="00645635" w:rsidP="00645635">
      <w:pPr>
        <w:pStyle w:val="Title2"/>
        <w:rPr>
          <w:sz w:val="22"/>
          <w:szCs w:val="22"/>
        </w:rPr>
      </w:pPr>
    </w:p>
    <w:p w14:paraId="2A680034" w14:textId="218583E4" w:rsidR="00645635" w:rsidRDefault="00645635" w:rsidP="00645635">
      <w:pPr>
        <w:pStyle w:val="Title2"/>
        <w:rPr>
          <w:sz w:val="22"/>
          <w:szCs w:val="22"/>
        </w:rPr>
      </w:pPr>
      <w:r>
        <w:rPr>
          <w:sz w:val="22"/>
          <w:szCs w:val="22"/>
        </w:rPr>
        <w:lastRenderedPageBreak/>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59F6C65" w:rsidR="003468F2" w:rsidRPr="000B35FA" w:rsidRDefault="003468F2" w:rsidP="00645635">
      <w:pPr>
        <w:pStyle w:val="Title2"/>
        <w:rPr>
          <w:sz w:val="22"/>
          <w:szCs w:val="22"/>
        </w:rPr>
      </w:pPr>
      <w:r>
        <w:rPr>
          <w:sz w:val="22"/>
          <w:szCs w:val="22"/>
        </w:rPr>
        <w:t>This would indicate a left turn of moderate angle, and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33C97FF5" w:rsidR="00C32397" w:rsidRPr="00026619"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the two parents, already determined by their fitness are taken and on a random chance, 50/50 (so equal between the two)</w:t>
      </w:r>
      <w:r w:rsidR="003362E6">
        <w:rPr>
          <w:sz w:val="22"/>
          <w:szCs w:val="22"/>
        </w:rPr>
        <w:t xml:space="preserve"> </w:t>
      </w:r>
    </w:p>
    <w:p w14:paraId="46F1EF16" w14:textId="4A6E0AD0" w:rsidR="007F3D86" w:rsidRDefault="007F3D86" w:rsidP="00DC4538">
      <w:pPr>
        <w:pStyle w:val="Title2"/>
        <w:jc w:val="left"/>
        <w:rPr>
          <w:sz w:val="32"/>
          <w:szCs w:val="32"/>
          <w:u w:val="single"/>
        </w:rPr>
      </w:pPr>
    </w:p>
    <w:p w14:paraId="7AA1B602" w14:textId="28D072DF" w:rsidR="007F3D86" w:rsidRDefault="007F3D86" w:rsidP="00DC4538">
      <w:pPr>
        <w:pStyle w:val="Title2"/>
        <w:jc w:val="left"/>
        <w:rPr>
          <w:sz w:val="32"/>
          <w:szCs w:val="32"/>
          <w:u w:val="single"/>
        </w:rPr>
      </w:pPr>
    </w:p>
    <w:p w14:paraId="5FD3B07F" w14:textId="5726F005" w:rsidR="007F3D86" w:rsidRDefault="007F3D86" w:rsidP="00DC4538">
      <w:pPr>
        <w:pStyle w:val="Title2"/>
        <w:jc w:val="left"/>
        <w:rPr>
          <w:sz w:val="32"/>
          <w:szCs w:val="32"/>
          <w:u w:val="single"/>
        </w:rPr>
      </w:pPr>
    </w:p>
    <w:p w14:paraId="0BD2E1A3" w14:textId="3426DA52" w:rsidR="007F3D86" w:rsidRDefault="007F3D86" w:rsidP="00DC4538">
      <w:pPr>
        <w:pStyle w:val="Title2"/>
        <w:jc w:val="left"/>
        <w:rPr>
          <w:sz w:val="32"/>
          <w:szCs w:val="32"/>
          <w:u w:val="single"/>
        </w:rPr>
      </w:pPr>
    </w:p>
    <w:p w14:paraId="519246CB" w14:textId="73B2ACC4" w:rsidR="007F3D86" w:rsidRDefault="007F3D86" w:rsidP="00DC4538">
      <w:pPr>
        <w:pStyle w:val="Title2"/>
        <w:jc w:val="left"/>
        <w:rPr>
          <w:sz w:val="32"/>
          <w:szCs w:val="32"/>
          <w:u w:val="single"/>
        </w:rPr>
      </w:pPr>
    </w:p>
    <w:p w14:paraId="289ABEEF" w14:textId="539BA7AC" w:rsidR="007F3D86" w:rsidRDefault="007F3D86" w:rsidP="00DC4538">
      <w:pPr>
        <w:pStyle w:val="Title2"/>
        <w:jc w:val="left"/>
        <w:rPr>
          <w:sz w:val="32"/>
          <w:szCs w:val="32"/>
          <w:u w:val="single"/>
        </w:rPr>
      </w:pPr>
    </w:p>
    <w:p w14:paraId="157C4AF4" w14:textId="5C542178" w:rsidR="007F3D86" w:rsidRDefault="007F3D86" w:rsidP="00DC4538">
      <w:pPr>
        <w:pStyle w:val="Title2"/>
        <w:jc w:val="left"/>
        <w:rPr>
          <w:sz w:val="32"/>
          <w:szCs w:val="32"/>
          <w:u w:val="single"/>
        </w:rPr>
      </w:pPr>
    </w:p>
    <w:p w14:paraId="2294E697" w14:textId="455EFB35" w:rsidR="007F3D86" w:rsidRDefault="007F3D86" w:rsidP="00DC4538">
      <w:pPr>
        <w:pStyle w:val="Title2"/>
        <w:jc w:val="left"/>
        <w:rPr>
          <w:sz w:val="32"/>
          <w:szCs w:val="32"/>
          <w:u w:val="single"/>
        </w:rPr>
      </w:pPr>
    </w:p>
    <w:p w14:paraId="67D7FD9D" w14:textId="6429564F" w:rsidR="007F3D86" w:rsidRDefault="007F3D86" w:rsidP="00DC4538">
      <w:pPr>
        <w:pStyle w:val="Title2"/>
        <w:jc w:val="left"/>
        <w:rPr>
          <w:sz w:val="32"/>
          <w:szCs w:val="32"/>
          <w:u w:val="single"/>
        </w:rPr>
      </w:pPr>
    </w:p>
    <w:p w14:paraId="20E11295" w14:textId="75929799" w:rsidR="007F3D86" w:rsidRDefault="007F3D86" w:rsidP="00DC4538">
      <w:pPr>
        <w:pStyle w:val="Title2"/>
        <w:jc w:val="left"/>
        <w:rPr>
          <w:sz w:val="32"/>
          <w:szCs w:val="32"/>
          <w:u w:val="single"/>
        </w:rPr>
      </w:pPr>
    </w:p>
    <w:p w14:paraId="13CEAEA3" w14:textId="7B0E65F9" w:rsidR="007F3D86" w:rsidRDefault="007F3D86" w:rsidP="00DC4538">
      <w:pPr>
        <w:pStyle w:val="Title2"/>
        <w:jc w:val="left"/>
        <w:rPr>
          <w:sz w:val="32"/>
          <w:szCs w:val="32"/>
          <w:u w:val="single"/>
        </w:rPr>
      </w:pPr>
    </w:p>
    <w:p w14:paraId="726AFB96" w14:textId="0D42ACB2" w:rsidR="007F3D86" w:rsidRDefault="007F3D86" w:rsidP="00DC4538">
      <w:pPr>
        <w:pStyle w:val="Title2"/>
        <w:jc w:val="left"/>
        <w:rPr>
          <w:sz w:val="32"/>
          <w:szCs w:val="32"/>
          <w:u w:val="single"/>
        </w:rPr>
      </w:pPr>
    </w:p>
    <w:p w14:paraId="51E7DE3D" w14:textId="47459F21" w:rsidR="007F3D86" w:rsidRDefault="007F3D86" w:rsidP="00DC4538">
      <w:pPr>
        <w:pStyle w:val="Title2"/>
        <w:jc w:val="left"/>
        <w:rPr>
          <w:sz w:val="32"/>
          <w:szCs w:val="32"/>
          <w:u w:val="single"/>
        </w:rPr>
      </w:pPr>
    </w:p>
    <w:p w14:paraId="54F68E14" w14:textId="11B56DFC" w:rsidR="007F3D86" w:rsidRDefault="007F3D86" w:rsidP="00DC4538">
      <w:pPr>
        <w:pStyle w:val="Title2"/>
        <w:jc w:val="left"/>
        <w:rPr>
          <w:sz w:val="32"/>
          <w:szCs w:val="32"/>
          <w:u w:val="single"/>
        </w:rPr>
      </w:pPr>
    </w:p>
    <w:p w14:paraId="7849126B" w14:textId="265483B7" w:rsidR="007F3D86" w:rsidRDefault="007F3D86" w:rsidP="00DC4538">
      <w:pPr>
        <w:pStyle w:val="Title2"/>
        <w:jc w:val="left"/>
        <w:rPr>
          <w:sz w:val="32"/>
          <w:szCs w:val="32"/>
          <w:u w:val="single"/>
        </w:rPr>
      </w:pPr>
    </w:p>
    <w:p w14:paraId="134DCC3D" w14:textId="77777777" w:rsidR="007F3D86" w:rsidRDefault="007F3D86" w:rsidP="00DC4538">
      <w:pPr>
        <w:pStyle w:val="Title2"/>
        <w:jc w:val="left"/>
        <w:rPr>
          <w:sz w:val="32"/>
          <w:szCs w:val="32"/>
          <w:u w:val="single"/>
        </w:rPr>
      </w:pPr>
    </w:p>
    <w:p w14:paraId="71F5C6B4" w14:textId="40C7297F"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15C241BC" w14:textId="42634612" w:rsidR="00055FDD" w:rsidRDefault="000A20E2" w:rsidP="000A20E2">
      <w:pPr>
        <w:ind w:firstLine="0"/>
        <w:rPr>
          <w:sz w:val="32"/>
          <w:szCs w:val="32"/>
          <w:u w:val="single"/>
        </w:rPr>
      </w:pPr>
      <w:r w:rsidRPr="000A20E2">
        <w:rPr>
          <w:sz w:val="32"/>
          <w:szCs w:val="32"/>
          <w:u w:val="single"/>
        </w:rPr>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 S</w:t>
      </w:r>
      <w:r w:rsidR="00AC6951" w:rsidRPr="00E53ED2">
        <w:rPr>
          <w:rFonts w:ascii="Arial" w:hAnsi="Arial" w:cs="Arial"/>
          <w:color w:val="222222"/>
          <w:sz w:val="18"/>
          <w:szCs w:val="18"/>
          <w:shd w:val="clear" w:color="auto" w:fill="FFFFFF"/>
        </w:rPr>
        <w:t>chrider,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 LeCun,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2019, pp. 1-7, doi: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r w:rsidRPr="00E53ED2">
        <w:rPr>
          <w:rFonts w:ascii="Arial" w:hAnsi="Arial" w:cs="Arial"/>
          <w:color w:val="222222"/>
          <w:sz w:val="18"/>
          <w:szCs w:val="18"/>
          <w:shd w:val="clear" w:color="auto" w:fill="FFFFFF"/>
        </w:rPr>
        <w:t>Fridman, Lex. "Human-centered autonomous vehicle systems: Principles of effective shared autonomy." </w:t>
      </w:r>
      <w:r w:rsidRPr="00E53ED2">
        <w:rPr>
          <w:rFonts w:ascii="Arial" w:hAnsi="Arial" w:cs="Arial"/>
          <w:i/>
          <w:iCs/>
          <w:color w:val="222222"/>
          <w:sz w:val="18"/>
          <w:szCs w:val="18"/>
          <w:shd w:val="clear" w:color="auto" w:fill="FFFFFF"/>
        </w:rPr>
        <w:t>arXiv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r w:rsidRPr="00E53ED2">
        <w:rPr>
          <w:rFonts w:ascii="Arial" w:hAnsi="Arial" w:cs="Arial"/>
          <w:i/>
          <w:iCs/>
          <w:color w:val="222222"/>
          <w:sz w:val="18"/>
          <w:szCs w:val="18"/>
          <w:shd w:val="clear" w:color="auto" w:fill="FFFFFF"/>
        </w:rPr>
        <w:t>arXiv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[6] Chiaroni,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M. Usama et al., "Unsupervised Machine Learning for Networking: Techniques, Applications and Research Challenges," in IEEE Access, vol. 7, pp. 65579-65615, 2019, doi: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N. Grira, M. Crucianu, and N. Boujemaa, ‘‘Unsupervised and semisupervised clustering: A brief survey,’’ Rev. Mach. Learn. Techn.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[9] Aristidis Likas, Nikos Vlassis, Jakob J. Verbeek, The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lastRenderedPageBreak/>
        <w:t>[10]</w:t>
      </w:r>
      <w:r w:rsidR="004224E3" w:rsidRPr="00E53ED2">
        <w:rPr>
          <w:sz w:val="18"/>
          <w:szCs w:val="18"/>
        </w:rPr>
        <w:t xml:space="preserve"> </w:t>
      </w:r>
      <w:r w:rsidR="004224E3" w:rsidRPr="00E53ED2">
        <w:rPr>
          <w:rFonts w:ascii="Arial" w:hAnsi="Arial" w:cs="Arial"/>
          <w:sz w:val="18"/>
          <w:szCs w:val="18"/>
        </w:rPr>
        <w:t>J. Zhang et al., "Evolutionary Computation Meets Machine Learning: A Survey," in IEEE Computational Intelligence Magazine, vol. 6, no. 4, pp. 68-75, Nov. 2011, doi: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[11] Sacha Gobeyn, Ans M. Mouton, Anna F. Cord, Andrea Kaim,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F. H. F. Leung, H. K. Lam, S. H. Ling and P. K. S. Tam, "Tuning of the structure and parameters of a neural network using an improved genetic algorithm," in IEEE Transactions on Neural Networks, vol. 14, no. 1, pp. 79-88, Jan. 2003, doi: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L. Chen and D. Alahakoon, "NeuroEvolution of Augmenting Topologies with Learning for Data Classification," 2006 International Conference on Information and Automation, 2006, pp. 367-371, doi: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Vogl, T.P., Mangis, J.K., Rigler,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Biol. Cybern.</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3"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[16] Targ, Sasha, Diogo Almeida, and Kevin Lyman. "Resnet in resnet: Generalizing residual architectures." </w:t>
      </w:r>
      <w:r w:rsidRPr="00E53ED2">
        <w:rPr>
          <w:rFonts w:ascii="Arial" w:hAnsi="Arial" w:cs="Arial"/>
          <w:i/>
          <w:iCs/>
          <w:color w:val="222222"/>
          <w:sz w:val="18"/>
          <w:szCs w:val="18"/>
          <w:shd w:val="clear" w:color="auto" w:fill="FFFFFF"/>
        </w:rPr>
        <w:t>arXiv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4"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3E1A62BB"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Polamd, April 11-14, 2007, Proceesings, Part II, </w:t>
      </w:r>
      <w:r w:rsidRPr="00E53ED2">
        <w:rPr>
          <w:rStyle w:val="authorsname"/>
          <w:rFonts w:ascii="Arial" w:hAnsi="Arial" w:cs="Arial"/>
          <w:color w:val="000000" w:themeColor="text1"/>
          <w:sz w:val="18"/>
          <w:szCs w:val="18"/>
        </w:rPr>
        <w:t>Bartlomiej Beliczynski, Andrzej Dzielinski, Marcin Iwanowski</w:t>
      </w:r>
      <w:r w:rsidRPr="00E53ED2">
        <w:rPr>
          <w:rStyle w:val="authorsname"/>
          <w:rFonts w:ascii="Arial" w:hAnsi="Arial" w:cs="Arial"/>
          <w:b/>
          <w:bCs/>
          <w:color w:val="000000" w:themeColor="text1"/>
          <w:sz w:val="18"/>
          <w:szCs w:val="18"/>
        </w:rPr>
        <w:t xml:space="preserve">, </w:t>
      </w:r>
      <w:r w:rsidRPr="00E53ED2">
        <w:rPr>
          <w:rStyle w:val="authorsname"/>
          <w:rFonts w:ascii="Arial" w:hAnsi="Arial" w:cs="Arial"/>
          <w:color w:val="000000" w:themeColor="text1"/>
          <w:sz w:val="18"/>
          <w:szCs w:val="18"/>
        </w:rPr>
        <w:t>Bernardete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r w:rsidRPr="00E53ED2">
        <w:rPr>
          <w:rFonts w:ascii="Arial" w:hAnsi="Arial" w:cs="Arial"/>
          <w:color w:val="222222"/>
          <w:sz w:val="18"/>
          <w:szCs w:val="18"/>
          <w:shd w:val="clear" w:color="auto" w:fill="FFFFFF"/>
        </w:rPr>
        <w:t>Haldurai, L., T. Madhubala,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[20] Bhoskar, Ms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Arrigoni, Stefano, Francesco Braghin, and Federico Cheli. "MPC path-planner for autonomous driving solved by genetic algorithm technique." </w:t>
      </w:r>
      <w:r w:rsidR="00C15766" w:rsidRPr="00E53ED2">
        <w:rPr>
          <w:rFonts w:ascii="Arial" w:hAnsi="Arial" w:cs="Arial"/>
          <w:i/>
          <w:iCs/>
          <w:color w:val="222222"/>
          <w:sz w:val="18"/>
          <w:szCs w:val="18"/>
          <w:shd w:val="clear" w:color="auto" w:fill="FFFFFF"/>
        </w:rPr>
        <w:t>arXiv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r w:rsidR="00E90C69" w:rsidRPr="00E53ED2">
        <w:rPr>
          <w:rFonts w:ascii="Arial" w:hAnsi="Arial" w:cs="Arial"/>
          <w:color w:val="222222"/>
          <w:sz w:val="18"/>
          <w:szCs w:val="18"/>
          <w:shd w:val="clear" w:color="auto" w:fill="FFFFFF"/>
        </w:rPr>
        <w:t>Jalali, Seyed Mohammad Jafar, et al. "Optimal autonomous driving through deep imitation learning and neuroevolution."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[23] P. Caamano, F. Bellas and R. J. Duro, "Augmenting the NEAT algorithm to improve its temporal processing capabilities," 2014 International Joint Conference on Neural Networks (IJCNN), 2014, pp. 1467-1473, doi: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[24] Chen, Lin, and Damminda Alahakoon. "NeuroEvolution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[25] Ibrahim, Mohamed Yilmaz, et al. "Advances in neuroevolution through augmenting topologies–a case study." </w:t>
      </w:r>
      <w:r w:rsidRPr="009847FB">
        <w:rPr>
          <w:rFonts w:ascii="Arial" w:hAnsi="Arial" w:cs="Arial"/>
          <w:i/>
          <w:iCs/>
          <w:color w:val="222222"/>
          <w:sz w:val="18"/>
          <w:szCs w:val="18"/>
          <w:shd w:val="clear" w:color="auto" w:fill="FFFFFF"/>
        </w:rPr>
        <w:t>2019 11th International Conference on Advanced Computing (ICoAC)</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lastRenderedPageBreak/>
        <w:t xml:space="preserve">[26] </w:t>
      </w:r>
      <w:r w:rsidR="00961B3E" w:rsidRPr="00961B3E">
        <w:rPr>
          <w:rFonts w:ascii="Arial" w:hAnsi="Arial" w:cs="Arial"/>
          <w:color w:val="222222"/>
          <w:sz w:val="18"/>
          <w:szCs w:val="18"/>
          <w:shd w:val="clear" w:color="auto" w:fill="FFFFFF"/>
        </w:rPr>
        <w:t>Risto Miikkulainen, Jason Liang, Elliot Meyerson, Aditya Rawal, Daniel Fink, Olivier Francon, Bala Raju, Hormoz Shahrzad, Arshak Navruzyan, Nigel Duffy, Babak Hodjat,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S. Kato, E. Takeuchi, Y. Ishiguro, Y. Ninomiya, K. Takeda and T. Hamada, "An Open Approach to Autonomous Vehicles," in IEEE Micro, vol. 35, no. 6, pp. 60-68, Nov.-Dec. 2015, doi: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M. Betke and L. Gurvits, "Mobile robot localization using landmarks," in IEEE Transactions on Robotics and Automation, vol. 13, no. 2, pp. 251-263, April 1997, doi: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S. Kuutti, R. Bowden, Y. Jin, P. Barber and S. Fallah, "A Survey of Deep Learning Applications to Autonomous Vehicle Control," in IEEE Transactions on Intelligent Transportation Systems, vol. 22, no. 2, pp. 712-733, Feb. 2021, doi: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Al-Qizwini, I. Barjasteh, H. Al-Qassab and H. Radha, "Deep learning algorithm for autonomous driving using GoogLeNet," 2017 IEEE Intelligent Vehicles Symposium (IV), 2017, pp. 89-96, doi: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Sainath, G., et al. "Application of Neuroevolution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[33] Trasnea, Bogdan, et al. "GridSim: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[34] Li, Yuxi. "Deep reinforcement learning: An overview." </w:t>
      </w:r>
      <w:r w:rsidRPr="00757DF8">
        <w:rPr>
          <w:rFonts w:ascii="Arial" w:hAnsi="Arial" w:cs="Arial"/>
          <w:i/>
          <w:iCs/>
          <w:color w:val="222222"/>
          <w:sz w:val="18"/>
          <w:szCs w:val="18"/>
          <w:shd w:val="clear" w:color="auto" w:fill="FFFFFF"/>
        </w:rPr>
        <w:t>arXiv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[35] Sutton, Richard S., and Andrew G. Barto.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25"/>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200C2" w14:textId="77777777" w:rsidR="003E3DAD" w:rsidRDefault="003E3DAD">
      <w:pPr>
        <w:spacing w:line="240" w:lineRule="auto"/>
      </w:pPr>
      <w:r>
        <w:separator/>
      </w:r>
    </w:p>
    <w:p w14:paraId="6E940783" w14:textId="77777777" w:rsidR="003E3DAD" w:rsidRDefault="003E3DAD"/>
  </w:endnote>
  <w:endnote w:type="continuationSeparator" w:id="0">
    <w:p w14:paraId="20B80BDC" w14:textId="77777777" w:rsidR="003E3DAD" w:rsidRDefault="003E3DAD">
      <w:pPr>
        <w:spacing w:line="240" w:lineRule="auto"/>
      </w:pPr>
      <w:r>
        <w:continuationSeparator/>
      </w:r>
    </w:p>
    <w:p w14:paraId="4FABBAA8" w14:textId="77777777" w:rsidR="003E3DAD" w:rsidRDefault="003E3D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5ABC9" w14:textId="77777777" w:rsidR="003E3DAD" w:rsidRDefault="003E3DAD">
      <w:pPr>
        <w:spacing w:line="240" w:lineRule="auto"/>
      </w:pPr>
      <w:r>
        <w:separator/>
      </w:r>
    </w:p>
    <w:p w14:paraId="14FC2C9E" w14:textId="77777777" w:rsidR="003E3DAD" w:rsidRDefault="003E3DAD"/>
  </w:footnote>
  <w:footnote w:type="continuationSeparator" w:id="0">
    <w:p w14:paraId="58B54852" w14:textId="77777777" w:rsidR="003E3DAD" w:rsidRDefault="003E3DAD">
      <w:pPr>
        <w:spacing w:line="240" w:lineRule="auto"/>
      </w:pPr>
      <w:r>
        <w:continuationSeparator/>
      </w:r>
    </w:p>
    <w:p w14:paraId="3DA45B10" w14:textId="77777777" w:rsidR="003E3DAD" w:rsidRDefault="003E3DA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4"/>
  </w:num>
  <w:num w:numId="13" w16cid:durableId="363554846">
    <w:abstractNumId w:val="21"/>
  </w:num>
  <w:num w:numId="14" w16cid:durableId="514226404">
    <w:abstractNumId w:val="18"/>
  </w:num>
  <w:num w:numId="15" w16cid:durableId="1710179992">
    <w:abstractNumId w:val="23"/>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2"/>
  </w:num>
  <w:num w:numId="21" w16cid:durableId="424771068">
    <w:abstractNumId w:val="15"/>
  </w:num>
  <w:num w:numId="22" w16cid:durableId="1191652450">
    <w:abstractNumId w:val="11"/>
  </w:num>
  <w:num w:numId="23" w16cid:durableId="1924365997">
    <w:abstractNumId w:val="20"/>
  </w:num>
  <w:num w:numId="24" w16cid:durableId="1832872100">
    <w:abstractNumId w:val="12"/>
  </w:num>
  <w:num w:numId="25" w16cid:durableId="1735198454">
    <w:abstractNumId w:val="10"/>
  </w:num>
  <w:num w:numId="26" w16cid:durableId="5664991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1041D"/>
    <w:rsid w:val="00010762"/>
    <w:rsid w:val="0001715F"/>
    <w:rsid w:val="00017D2D"/>
    <w:rsid w:val="00026619"/>
    <w:rsid w:val="000347B7"/>
    <w:rsid w:val="000366F6"/>
    <w:rsid w:val="00037FDE"/>
    <w:rsid w:val="00041C02"/>
    <w:rsid w:val="00042847"/>
    <w:rsid w:val="00044CBD"/>
    <w:rsid w:val="00045E7A"/>
    <w:rsid w:val="000477D9"/>
    <w:rsid w:val="000503D6"/>
    <w:rsid w:val="00050E70"/>
    <w:rsid w:val="000529FF"/>
    <w:rsid w:val="000548DC"/>
    <w:rsid w:val="00055FDD"/>
    <w:rsid w:val="00057D1B"/>
    <w:rsid w:val="000604E3"/>
    <w:rsid w:val="000650A3"/>
    <w:rsid w:val="00067190"/>
    <w:rsid w:val="00074D38"/>
    <w:rsid w:val="00077895"/>
    <w:rsid w:val="00081A32"/>
    <w:rsid w:val="000827E2"/>
    <w:rsid w:val="00083B14"/>
    <w:rsid w:val="00083ECA"/>
    <w:rsid w:val="000845AF"/>
    <w:rsid w:val="00086BEB"/>
    <w:rsid w:val="00097476"/>
    <w:rsid w:val="00097BEC"/>
    <w:rsid w:val="000A20E2"/>
    <w:rsid w:val="000A60DD"/>
    <w:rsid w:val="000B0BBD"/>
    <w:rsid w:val="000B35FA"/>
    <w:rsid w:val="000B4021"/>
    <w:rsid w:val="000B499E"/>
    <w:rsid w:val="000C0521"/>
    <w:rsid w:val="000C55B4"/>
    <w:rsid w:val="000D163E"/>
    <w:rsid w:val="000D3F41"/>
    <w:rsid w:val="000E5207"/>
    <w:rsid w:val="000F290E"/>
    <w:rsid w:val="000F52A4"/>
    <w:rsid w:val="0010350A"/>
    <w:rsid w:val="00103948"/>
    <w:rsid w:val="00103CBA"/>
    <w:rsid w:val="0010701A"/>
    <w:rsid w:val="00107F58"/>
    <w:rsid w:val="00110FF1"/>
    <w:rsid w:val="00112594"/>
    <w:rsid w:val="001145E8"/>
    <w:rsid w:val="00117914"/>
    <w:rsid w:val="0012214D"/>
    <w:rsid w:val="0012682B"/>
    <w:rsid w:val="00135A2B"/>
    <w:rsid w:val="00140FBE"/>
    <w:rsid w:val="001454A8"/>
    <w:rsid w:val="00151032"/>
    <w:rsid w:val="00151DF9"/>
    <w:rsid w:val="00151F46"/>
    <w:rsid w:val="00156D1C"/>
    <w:rsid w:val="00160D18"/>
    <w:rsid w:val="00161587"/>
    <w:rsid w:val="001615CE"/>
    <w:rsid w:val="0016491C"/>
    <w:rsid w:val="001663AA"/>
    <w:rsid w:val="00170F3C"/>
    <w:rsid w:val="00173FD2"/>
    <w:rsid w:val="00181D34"/>
    <w:rsid w:val="00182315"/>
    <w:rsid w:val="0018251F"/>
    <w:rsid w:val="00186250"/>
    <w:rsid w:val="001962E2"/>
    <w:rsid w:val="001B3682"/>
    <w:rsid w:val="001B5B3C"/>
    <w:rsid w:val="001B7DA3"/>
    <w:rsid w:val="001C0834"/>
    <w:rsid w:val="001C5808"/>
    <w:rsid w:val="001D6490"/>
    <w:rsid w:val="001E392A"/>
    <w:rsid w:val="001E412F"/>
    <w:rsid w:val="001E4C1D"/>
    <w:rsid w:val="001E6578"/>
    <w:rsid w:val="001F20EF"/>
    <w:rsid w:val="001F42D7"/>
    <w:rsid w:val="00201CBB"/>
    <w:rsid w:val="00203079"/>
    <w:rsid w:val="002048EC"/>
    <w:rsid w:val="00205BF8"/>
    <w:rsid w:val="00215D1A"/>
    <w:rsid w:val="00221B63"/>
    <w:rsid w:val="00222554"/>
    <w:rsid w:val="00235502"/>
    <w:rsid w:val="00236A50"/>
    <w:rsid w:val="00236E1B"/>
    <w:rsid w:val="00237517"/>
    <w:rsid w:val="0025149A"/>
    <w:rsid w:val="0025785E"/>
    <w:rsid w:val="0026064B"/>
    <w:rsid w:val="00260AF3"/>
    <w:rsid w:val="00262B61"/>
    <w:rsid w:val="002637DD"/>
    <w:rsid w:val="0026434D"/>
    <w:rsid w:val="00266AFA"/>
    <w:rsid w:val="00270A4B"/>
    <w:rsid w:val="00272AE8"/>
    <w:rsid w:val="002750E6"/>
    <w:rsid w:val="0027522B"/>
    <w:rsid w:val="0028798D"/>
    <w:rsid w:val="00294409"/>
    <w:rsid w:val="0029644A"/>
    <w:rsid w:val="002970F9"/>
    <w:rsid w:val="002A1647"/>
    <w:rsid w:val="002B19A0"/>
    <w:rsid w:val="002B2066"/>
    <w:rsid w:val="002B4A55"/>
    <w:rsid w:val="002B5C4B"/>
    <w:rsid w:val="002B6113"/>
    <w:rsid w:val="002C0816"/>
    <w:rsid w:val="002C5605"/>
    <w:rsid w:val="002C73C1"/>
    <w:rsid w:val="002D3829"/>
    <w:rsid w:val="002E27AC"/>
    <w:rsid w:val="002E3168"/>
    <w:rsid w:val="002E3398"/>
    <w:rsid w:val="002E3596"/>
    <w:rsid w:val="002E6EAF"/>
    <w:rsid w:val="002F0B0F"/>
    <w:rsid w:val="002F23BC"/>
    <w:rsid w:val="002F6565"/>
    <w:rsid w:val="002F69FF"/>
    <w:rsid w:val="002F76F2"/>
    <w:rsid w:val="002F7D90"/>
    <w:rsid w:val="0031137A"/>
    <w:rsid w:val="00312B71"/>
    <w:rsid w:val="00314895"/>
    <w:rsid w:val="00314E34"/>
    <w:rsid w:val="0031511C"/>
    <w:rsid w:val="003174D0"/>
    <w:rsid w:val="00317DF4"/>
    <w:rsid w:val="003222A2"/>
    <w:rsid w:val="00323EE3"/>
    <w:rsid w:val="00331C74"/>
    <w:rsid w:val="003351DC"/>
    <w:rsid w:val="00335718"/>
    <w:rsid w:val="003362E6"/>
    <w:rsid w:val="00337A83"/>
    <w:rsid w:val="00342C96"/>
    <w:rsid w:val="00342F4A"/>
    <w:rsid w:val="00346089"/>
    <w:rsid w:val="0034670A"/>
    <w:rsid w:val="003468F2"/>
    <w:rsid w:val="00347555"/>
    <w:rsid w:val="0035271F"/>
    <w:rsid w:val="00353BF2"/>
    <w:rsid w:val="00353F0B"/>
    <w:rsid w:val="00355DCA"/>
    <w:rsid w:val="00355F71"/>
    <w:rsid w:val="00360899"/>
    <w:rsid w:val="00360D43"/>
    <w:rsid w:val="003636D9"/>
    <w:rsid w:val="003649AE"/>
    <w:rsid w:val="00365BA0"/>
    <w:rsid w:val="0036669B"/>
    <w:rsid w:val="003723FE"/>
    <w:rsid w:val="00372572"/>
    <w:rsid w:val="0037372B"/>
    <w:rsid w:val="003772D5"/>
    <w:rsid w:val="00386F94"/>
    <w:rsid w:val="0039118D"/>
    <w:rsid w:val="0039253E"/>
    <w:rsid w:val="00394D4F"/>
    <w:rsid w:val="003A6EC0"/>
    <w:rsid w:val="003B65A8"/>
    <w:rsid w:val="003C0760"/>
    <w:rsid w:val="003C1743"/>
    <w:rsid w:val="003C4946"/>
    <w:rsid w:val="003D023D"/>
    <w:rsid w:val="003D3F0A"/>
    <w:rsid w:val="003D4DE3"/>
    <w:rsid w:val="003D77EE"/>
    <w:rsid w:val="003E0C0C"/>
    <w:rsid w:val="003E114D"/>
    <w:rsid w:val="003E3BC0"/>
    <w:rsid w:val="003E3DAD"/>
    <w:rsid w:val="003E57DE"/>
    <w:rsid w:val="003E60D7"/>
    <w:rsid w:val="003F2524"/>
    <w:rsid w:val="003F3D69"/>
    <w:rsid w:val="003F7337"/>
    <w:rsid w:val="003F768F"/>
    <w:rsid w:val="00400C97"/>
    <w:rsid w:val="00407623"/>
    <w:rsid w:val="00407F3E"/>
    <w:rsid w:val="00410A42"/>
    <w:rsid w:val="00411EE1"/>
    <w:rsid w:val="00415327"/>
    <w:rsid w:val="00416A97"/>
    <w:rsid w:val="004224E3"/>
    <w:rsid w:val="00422A68"/>
    <w:rsid w:val="004233CE"/>
    <w:rsid w:val="0042388F"/>
    <w:rsid w:val="00443574"/>
    <w:rsid w:val="004435D7"/>
    <w:rsid w:val="00443622"/>
    <w:rsid w:val="00443B09"/>
    <w:rsid w:val="00452DBB"/>
    <w:rsid w:val="004530EF"/>
    <w:rsid w:val="00453EE0"/>
    <w:rsid w:val="00454D07"/>
    <w:rsid w:val="00460440"/>
    <w:rsid w:val="00461303"/>
    <w:rsid w:val="00467453"/>
    <w:rsid w:val="00467E4F"/>
    <w:rsid w:val="004702E2"/>
    <w:rsid w:val="00470C4A"/>
    <w:rsid w:val="004712ED"/>
    <w:rsid w:val="004714EB"/>
    <w:rsid w:val="004747BF"/>
    <w:rsid w:val="00477873"/>
    <w:rsid w:val="00480BB6"/>
    <w:rsid w:val="004904D3"/>
    <w:rsid w:val="004910A3"/>
    <w:rsid w:val="00491175"/>
    <w:rsid w:val="00495BC0"/>
    <w:rsid w:val="004970C9"/>
    <w:rsid w:val="004A2E73"/>
    <w:rsid w:val="004B088F"/>
    <w:rsid w:val="004B388B"/>
    <w:rsid w:val="004B68A9"/>
    <w:rsid w:val="004C091C"/>
    <w:rsid w:val="004C0ED5"/>
    <w:rsid w:val="004C5300"/>
    <w:rsid w:val="004D1C0C"/>
    <w:rsid w:val="004D34CC"/>
    <w:rsid w:val="004D4346"/>
    <w:rsid w:val="004D448A"/>
    <w:rsid w:val="004E01A5"/>
    <w:rsid w:val="004E6E6E"/>
    <w:rsid w:val="004F0676"/>
    <w:rsid w:val="004F4E0D"/>
    <w:rsid w:val="004F5284"/>
    <w:rsid w:val="00500FD3"/>
    <w:rsid w:val="00506970"/>
    <w:rsid w:val="0051185D"/>
    <w:rsid w:val="005237ED"/>
    <w:rsid w:val="00524358"/>
    <w:rsid w:val="0052640D"/>
    <w:rsid w:val="00531304"/>
    <w:rsid w:val="00532CC4"/>
    <w:rsid w:val="00533EF6"/>
    <w:rsid w:val="00534881"/>
    <w:rsid w:val="00535EC9"/>
    <w:rsid w:val="0053611D"/>
    <w:rsid w:val="0054282D"/>
    <w:rsid w:val="00545C73"/>
    <w:rsid w:val="00551A02"/>
    <w:rsid w:val="00551AF2"/>
    <w:rsid w:val="005534FA"/>
    <w:rsid w:val="005538E3"/>
    <w:rsid w:val="00553D65"/>
    <w:rsid w:val="00556E92"/>
    <w:rsid w:val="0055792E"/>
    <w:rsid w:val="0056155C"/>
    <w:rsid w:val="0056253F"/>
    <w:rsid w:val="00564D87"/>
    <w:rsid w:val="005654D2"/>
    <w:rsid w:val="00572DF6"/>
    <w:rsid w:val="00576002"/>
    <w:rsid w:val="00581E8A"/>
    <w:rsid w:val="005834B8"/>
    <w:rsid w:val="005901E6"/>
    <w:rsid w:val="00591161"/>
    <w:rsid w:val="00591B15"/>
    <w:rsid w:val="00594D71"/>
    <w:rsid w:val="0059718E"/>
    <w:rsid w:val="005A15C9"/>
    <w:rsid w:val="005A26EE"/>
    <w:rsid w:val="005A2707"/>
    <w:rsid w:val="005A2B20"/>
    <w:rsid w:val="005A2E9A"/>
    <w:rsid w:val="005A4A08"/>
    <w:rsid w:val="005A4C16"/>
    <w:rsid w:val="005A55E7"/>
    <w:rsid w:val="005A5853"/>
    <w:rsid w:val="005A5F7F"/>
    <w:rsid w:val="005A646D"/>
    <w:rsid w:val="005B0CE7"/>
    <w:rsid w:val="005B164C"/>
    <w:rsid w:val="005B44DA"/>
    <w:rsid w:val="005B528D"/>
    <w:rsid w:val="005B6721"/>
    <w:rsid w:val="005C0AE4"/>
    <w:rsid w:val="005C4704"/>
    <w:rsid w:val="005D3A03"/>
    <w:rsid w:val="005D3ADA"/>
    <w:rsid w:val="005D5E13"/>
    <w:rsid w:val="005D6B05"/>
    <w:rsid w:val="005D73C9"/>
    <w:rsid w:val="005E0260"/>
    <w:rsid w:val="005E2D1C"/>
    <w:rsid w:val="005E3264"/>
    <w:rsid w:val="005E46FD"/>
    <w:rsid w:val="005E7CED"/>
    <w:rsid w:val="005F37FF"/>
    <w:rsid w:val="00601A21"/>
    <w:rsid w:val="00601B8A"/>
    <w:rsid w:val="00602E6A"/>
    <w:rsid w:val="00606CF8"/>
    <w:rsid w:val="0061104B"/>
    <w:rsid w:val="006111A3"/>
    <w:rsid w:val="00612047"/>
    <w:rsid w:val="00613908"/>
    <w:rsid w:val="00617F0B"/>
    <w:rsid w:val="006207A4"/>
    <w:rsid w:val="006214FE"/>
    <w:rsid w:val="006223F5"/>
    <w:rsid w:val="0062450A"/>
    <w:rsid w:val="006245B9"/>
    <w:rsid w:val="00624BC8"/>
    <w:rsid w:val="006260F7"/>
    <w:rsid w:val="006273DD"/>
    <w:rsid w:val="00630B48"/>
    <w:rsid w:val="00632B70"/>
    <w:rsid w:val="00633771"/>
    <w:rsid w:val="00634385"/>
    <w:rsid w:val="00637EFA"/>
    <w:rsid w:val="00641F54"/>
    <w:rsid w:val="0064274D"/>
    <w:rsid w:val="00645635"/>
    <w:rsid w:val="00646BB2"/>
    <w:rsid w:val="00656C88"/>
    <w:rsid w:val="006622C9"/>
    <w:rsid w:val="00662E27"/>
    <w:rsid w:val="00664425"/>
    <w:rsid w:val="006647B2"/>
    <w:rsid w:val="00667110"/>
    <w:rsid w:val="006703B9"/>
    <w:rsid w:val="00673215"/>
    <w:rsid w:val="00673387"/>
    <w:rsid w:val="00674838"/>
    <w:rsid w:val="0067625B"/>
    <w:rsid w:val="00681AF5"/>
    <w:rsid w:val="00683AEA"/>
    <w:rsid w:val="00693B26"/>
    <w:rsid w:val="00694641"/>
    <w:rsid w:val="00696C7A"/>
    <w:rsid w:val="006A1E9C"/>
    <w:rsid w:val="006A314D"/>
    <w:rsid w:val="006A362C"/>
    <w:rsid w:val="006A452D"/>
    <w:rsid w:val="006A453F"/>
    <w:rsid w:val="006A4EAA"/>
    <w:rsid w:val="006A53B8"/>
    <w:rsid w:val="006B017A"/>
    <w:rsid w:val="006B3203"/>
    <w:rsid w:val="006B3802"/>
    <w:rsid w:val="006C2849"/>
    <w:rsid w:val="006C44F7"/>
    <w:rsid w:val="006C750B"/>
    <w:rsid w:val="006D2DA5"/>
    <w:rsid w:val="006D341C"/>
    <w:rsid w:val="006E595B"/>
    <w:rsid w:val="006E7DF6"/>
    <w:rsid w:val="006F53C4"/>
    <w:rsid w:val="006F670A"/>
    <w:rsid w:val="007013D9"/>
    <w:rsid w:val="00701D99"/>
    <w:rsid w:val="00704B48"/>
    <w:rsid w:val="00704DFC"/>
    <w:rsid w:val="0070766E"/>
    <w:rsid w:val="00713E8B"/>
    <w:rsid w:val="0072128F"/>
    <w:rsid w:val="00721A6B"/>
    <w:rsid w:val="007227EA"/>
    <w:rsid w:val="0073225D"/>
    <w:rsid w:val="00733168"/>
    <w:rsid w:val="007344CA"/>
    <w:rsid w:val="00734E23"/>
    <w:rsid w:val="0073540E"/>
    <w:rsid w:val="00736315"/>
    <w:rsid w:val="00745FF4"/>
    <w:rsid w:val="0074786F"/>
    <w:rsid w:val="00750C35"/>
    <w:rsid w:val="00753212"/>
    <w:rsid w:val="00755D6B"/>
    <w:rsid w:val="00755F7F"/>
    <w:rsid w:val="00757DF8"/>
    <w:rsid w:val="00760B1A"/>
    <w:rsid w:val="00760C5A"/>
    <w:rsid w:val="00764BAD"/>
    <w:rsid w:val="00767C22"/>
    <w:rsid w:val="007718F7"/>
    <w:rsid w:val="00774C8B"/>
    <w:rsid w:val="00775448"/>
    <w:rsid w:val="007801EC"/>
    <w:rsid w:val="00781829"/>
    <w:rsid w:val="00782B8B"/>
    <w:rsid w:val="00786B74"/>
    <w:rsid w:val="00791715"/>
    <w:rsid w:val="007A1393"/>
    <w:rsid w:val="007A1D3A"/>
    <w:rsid w:val="007A4067"/>
    <w:rsid w:val="007B2669"/>
    <w:rsid w:val="007B60BF"/>
    <w:rsid w:val="007B64AD"/>
    <w:rsid w:val="007C04CF"/>
    <w:rsid w:val="007C677B"/>
    <w:rsid w:val="007C67D1"/>
    <w:rsid w:val="007D065E"/>
    <w:rsid w:val="007D33FA"/>
    <w:rsid w:val="007D4014"/>
    <w:rsid w:val="007D6907"/>
    <w:rsid w:val="007D77E0"/>
    <w:rsid w:val="007E574C"/>
    <w:rsid w:val="007E73B2"/>
    <w:rsid w:val="007F1AA1"/>
    <w:rsid w:val="007F3D86"/>
    <w:rsid w:val="007F3E99"/>
    <w:rsid w:val="007F4D23"/>
    <w:rsid w:val="007F6B45"/>
    <w:rsid w:val="007F76A6"/>
    <w:rsid w:val="007F7DAF"/>
    <w:rsid w:val="008002C0"/>
    <w:rsid w:val="00800DE2"/>
    <w:rsid w:val="0080139A"/>
    <w:rsid w:val="008070C5"/>
    <w:rsid w:val="008111A2"/>
    <w:rsid w:val="00813972"/>
    <w:rsid w:val="00815046"/>
    <w:rsid w:val="0081673C"/>
    <w:rsid w:val="00817F33"/>
    <w:rsid w:val="00820943"/>
    <w:rsid w:val="008231C1"/>
    <w:rsid w:val="00824893"/>
    <w:rsid w:val="00827FE3"/>
    <w:rsid w:val="00830F09"/>
    <w:rsid w:val="00831B3A"/>
    <w:rsid w:val="00833C58"/>
    <w:rsid w:val="00834FB1"/>
    <w:rsid w:val="008371E2"/>
    <w:rsid w:val="00837729"/>
    <w:rsid w:val="00846309"/>
    <w:rsid w:val="00852C4E"/>
    <w:rsid w:val="00860615"/>
    <w:rsid w:val="00863F47"/>
    <w:rsid w:val="008674D6"/>
    <w:rsid w:val="0087053F"/>
    <w:rsid w:val="008766CB"/>
    <w:rsid w:val="00880CE8"/>
    <w:rsid w:val="00885EA4"/>
    <w:rsid w:val="00887379"/>
    <w:rsid w:val="008879C3"/>
    <w:rsid w:val="00887A66"/>
    <w:rsid w:val="00891992"/>
    <w:rsid w:val="00897078"/>
    <w:rsid w:val="008A49E7"/>
    <w:rsid w:val="008A6312"/>
    <w:rsid w:val="008A6834"/>
    <w:rsid w:val="008A7B8D"/>
    <w:rsid w:val="008B020D"/>
    <w:rsid w:val="008B4839"/>
    <w:rsid w:val="008B5E1E"/>
    <w:rsid w:val="008C197A"/>
    <w:rsid w:val="008C43BF"/>
    <w:rsid w:val="008C5323"/>
    <w:rsid w:val="008D0C7D"/>
    <w:rsid w:val="008D18DE"/>
    <w:rsid w:val="008D502F"/>
    <w:rsid w:val="008D5C0C"/>
    <w:rsid w:val="008D68A7"/>
    <w:rsid w:val="008D713C"/>
    <w:rsid w:val="008E38D1"/>
    <w:rsid w:val="008E3EC8"/>
    <w:rsid w:val="008E5016"/>
    <w:rsid w:val="008E678D"/>
    <w:rsid w:val="008F3316"/>
    <w:rsid w:val="008F378F"/>
    <w:rsid w:val="008F5E0D"/>
    <w:rsid w:val="009018F5"/>
    <w:rsid w:val="0090437C"/>
    <w:rsid w:val="00906BA8"/>
    <w:rsid w:val="00914ED4"/>
    <w:rsid w:val="00915345"/>
    <w:rsid w:val="00925FAF"/>
    <w:rsid w:val="00927326"/>
    <w:rsid w:val="009303AA"/>
    <w:rsid w:val="009304CD"/>
    <w:rsid w:val="00930E53"/>
    <w:rsid w:val="009324E6"/>
    <w:rsid w:val="00933295"/>
    <w:rsid w:val="0093376F"/>
    <w:rsid w:val="00934189"/>
    <w:rsid w:val="00940A08"/>
    <w:rsid w:val="0094269E"/>
    <w:rsid w:val="00942F1B"/>
    <w:rsid w:val="00945532"/>
    <w:rsid w:val="0094601E"/>
    <w:rsid w:val="00947F14"/>
    <w:rsid w:val="00950F6C"/>
    <w:rsid w:val="00957928"/>
    <w:rsid w:val="00961B3E"/>
    <w:rsid w:val="00963FA4"/>
    <w:rsid w:val="0096556B"/>
    <w:rsid w:val="00971B3F"/>
    <w:rsid w:val="0097355A"/>
    <w:rsid w:val="00974466"/>
    <w:rsid w:val="00974866"/>
    <w:rsid w:val="009760F4"/>
    <w:rsid w:val="0097646F"/>
    <w:rsid w:val="00977E61"/>
    <w:rsid w:val="0098035E"/>
    <w:rsid w:val="009847FB"/>
    <w:rsid w:val="009853D7"/>
    <w:rsid w:val="00987CA9"/>
    <w:rsid w:val="009922E6"/>
    <w:rsid w:val="00992EE9"/>
    <w:rsid w:val="00994DFB"/>
    <w:rsid w:val="0099772B"/>
    <w:rsid w:val="009A1534"/>
    <w:rsid w:val="009A689D"/>
    <w:rsid w:val="009A68CF"/>
    <w:rsid w:val="009A6A3B"/>
    <w:rsid w:val="009B36E5"/>
    <w:rsid w:val="009C3D88"/>
    <w:rsid w:val="009D4C53"/>
    <w:rsid w:val="009E379A"/>
    <w:rsid w:val="009F08D1"/>
    <w:rsid w:val="009F26B2"/>
    <w:rsid w:val="009F576E"/>
    <w:rsid w:val="00A00622"/>
    <w:rsid w:val="00A02FA2"/>
    <w:rsid w:val="00A13A41"/>
    <w:rsid w:val="00A1667C"/>
    <w:rsid w:val="00A23AC6"/>
    <w:rsid w:val="00A25176"/>
    <w:rsid w:val="00A33D08"/>
    <w:rsid w:val="00A358CF"/>
    <w:rsid w:val="00A360F4"/>
    <w:rsid w:val="00A36CE0"/>
    <w:rsid w:val="00A37286"/>
    <w:rsid w:val="00A40ABD"/>
    <w:rsid w:val="00A432A5"/>
    <w:rsid w:val="00A44F7E"/>
    <w:rsid w:val="00A46E00"/>
    <w:rsid w:val="00A51599"/>
    <w:rsid w:val="00A518CB"/>
    <w:rsid w:val="00A56CD0"/>
    <w:rsid w:val="00A5769D"/>
    <w:rsid w:val="00A57D34"/>
    <w:rsid w:val="00A606A6"/>
    <w:rsid w:val="00A60DE5"/>
    <w:rsid w:val="00A63A3B"/>
    <w:rsid w:val="00A7162F"/>
    <w:rsid w:val="00A73BC4"/>
    <w:rsid w:val="00A74778"/>
    <w:rsid w:val="00A75F50"/>
    <w:rsid w:val="00A77599"/>
    <w:rsid w:val="00A80D95"/>
    <w:rsid w:val="00A845B3"/>
    <w:rsid w:val="00AA05D6"/>
    <w:rsid w:val="00AA69EB"/>
    <w:rsid w:val="00AA700F"/>
    <w:rsid w:val="00AC3462"/>
    <w:rsid w:val="00AC3ED0"/>
    <w:rsid w:val="00AC6429"/>
    <w:rsid w:val="00AC6951"/>
    <w:rsid w:val="00AC7717"/>
    <w:rsid w:val="00AD6271"/>
    <w:rsid w:val="00AD6AB9"/>
    <w:rsid w:val="00AE1C22"/>
    <w:rsid w:val="00AE1E0F"/>
    <w:rsid w:val="00AE23FB"/>
    <w:rsid w:val="00AE4B49"/>
    <w:rsid w:val="00AE535A"/>
    <w:rsid w:val="00AE67B5"/>
    <w:rsid w:val="00AE7EB5"/>
    <w:rsid w:val="00AF3161"/>
    <w:rsid w:val="00AF7B55"/>
    <w:rsid w:val="00B013F6"/>
    <w:rsid w:val="00B106B1"/>
    <w:rsid w:val="00B1727D"/>
    <w:rsid w:val="00B2119B"/>
    <w:rsid w:val="00B21AF7"/>
    <w:rsid w:val="00B21C5C"/>
    <w:rsid w:val="00B3547D"/>
    <w:rsid w:val="00B35F09"/>
    <w:rsid w:val="00B361DD"/>
    <w:rsid w:val="00B44903"/>
    <w:rsid w:val="00B50BB2"/>
    <w:rsid w:val="00B53527"/>
    <w:rsid w:val="00B548FD"/>
    <w:rsid w:val="00B54A3C"/>
    <w:rsid w:val="00B56476"/>
    <w:rsid w:val="00B6018F"/>
    <w:rsid w:val="00B603B3"/>
    <w:rsid w:val="00B60E8E"/>
    <w:rsid w:val="00B6108E"/>
    <w:rsid w:val="00B669C7"/>
    <w:rsid w:val="00B7100B"/>
    <w:rsid w:val="00B750B8"/>
    <w:rsid w:val="00B7670C"/>
    <w:rsid w:val="00B823AA"/>
    <w:rsid w:val="00B846F8"/>
    <w:rsid w:val="00B8515B"/>
    <w:rsid w:val="00B870A6"/>
    <w:rsid w:val="00B878E9"/>
    <w:rsid w:val="00B93EBF"/>
    <w:rsid w:val="00B95559"/>
    <w:rsid w:val="00B97A45"/>
    <w:rsid w:val="00BA09C7"/>
    <w:rsid w:val="00BA3C33"/>
    <w:rsid w:val="00BA45DB"/>
    <w:rsid w:val="00BA6FD3"/>
    <w:rsid w:val="00BB08BD"/>
    <w:rsid w:val="00BB66A6"/>
    <w:rsid w:val="00BC4B69"/>
    <w:rsid w:val="00BC54AE"/>
    <w:rsid w:val="00BC7F59"/>
    <w:rsid w:val="00BD40AE"/>
    <w:rsid w:val="00BD4688"/>
    <w:rsid w:val="00BD4EC1"/>
    <w:rsid w:val="00BD572B"/>
    <w:rsid w:val="00BD5C4E"/>
    <w:rsid w:val="00BD5E1F"/>
    <w:rsid w:val="00BD68FF"/>
    <w:rsid w:val="00BE0A5E"/>
    <w:rsid w:val="00BE1946"/>
    <w:rsid w:val="00BE2519"/>
    <w:rsid w:val="00BE38F8"/>
    <w:rsid w:val="00BE44DE"/>
    <w:rsid w:val="00BE6A6F"/>
    <w:rsid w:val="00BE705E"/>
    <w:rsid w:val="00BF1007"/>
    <w:rsid w:val="00BF2B44"/>
    <w:rsid w:val="00BF4184"/>
    <w:rsid w:val="00BF5A8D"/>
    <w:rsid w:val="00BF73C5"/>
    <w:rsid w:val="00BF778C"/>
    <w:rsid w:val="00C005E4"/>
    <w:rsid w:val="00C007B9"/>
    <w:rsid w:val="00C0319A"/>
    <w:rsid w:val="00C0601E"/>
    <w:rsid w:val="00C061DA"/>
    <w:rsid w:val="00C139FE"/>
    <w:rsid w:val="00C15766"/>
    <w:rsid w:val="00C17686"/>
    <w:rsid w:val="00C23E30"/>
    <w:rsid w:val="00C23FD7"/>
    <w:rsid w:val="00C275AA"/>
    <w:rsid w:val="00C31D30"/>
    <w:rsid w:val="00C32397"/>
    <w:rsid w:val="00C32443"/>
    <w:rsid w:val="00C3437D"/>
    <w:rsid w:val="00C36F9D"/>
    <w:rsid w:val="00C37221"/>
    <w:rsid w:val="00C419AC"/>
    <w:rsid w:val="00C4288C"/>
    <w:rsid w:val="00C45BE7"/>
    <w:rsid w:val="00C47E5A"/>
    <w:rsid w:val="00C5086D"/>
    <w:rsid w:val="00C56C1D"/>
    <w:rsid w:val="00C602DE"/>
    <w:rsid w:val="00C62D8A"/>
    <w:rsid w:val="00C6649C"/>
    <w:rsid w:val="00C6653C"/>
    <w:rsid w:val="00C667AB"/>
    <w:rsid w:val="00C7797B"/>
    <w:rsid w:val="00C83E90"/>
    <w:rsid w:val="00C907E5"/>
    <w:rsid w:val="00C936AE"/>
    <w:rsid w:val="00C93B4C"/>
    <w:rsid w:val="00C9789D"/>
    <w:rsid w:val="00CA162A"/>
    <w:rsid w:val="00CB66BA"/>
    <w:rsid w:val="00CB6A6B"/>
    <w:rsid w:val="00CC2288"/>
    <w:rsid w:val="00CC6223"/>
    <w:rsid w:val="00CD1C31"/>
    <w:rsid w:val="00CD29A2"/>
    <w:rsid w:val="00CD5ED7"/>
    <w:rsid w:val="00CD6E39"/>
    <w:rsid w:val="00CE254A"/>
    <w:rsid w:val="00CE34CC"/>
    <w:rsid w:val="00CE352D"/>
    <w:rsid w:val="00CE36A0"/>
    <w:rsid w:val="00CE464C"/>
    <w:rsid w:val="00CE6311"/>
    <w:rsid w:val="00CE7938"/>
    <w:rsid w:val="00CF16BD"/>
    <w:rsid w:val="00CF2168"/>
    <w:rsid w:val="00CF6E91"/>
    <w:rsid w:val="00D046FC"/>
    <w:rsid w:val="00D04970"/>
    <w:rsid w:val="00D07722"/>
    <w:rsid w:val="00D11403"/>
    <w:rsid w:val="00D12328"/>
    <w:rsid w:val="00D140CB"/>
    <w:rsid w:val="00D16C22"/>
    <w:rsid w:val="00D208B4"/>
    <w:rsid w:val="00D4237E"/>
    <w:rsid w:val="00D42919"/>
    <w:rsid w:val="00D42FF3"/>
    <w:rsid w:val="00D449F3"/>
    <w:rsid w:val="00D54274"/>
    <w:rsid w:val="00D54B33"/>
    <w:rsid w:val="00D54BC3"/>
    <w:rsid w:val="00D61242"/>
    <w:rsid w:val="00D65F7B"/>
    <w:rsid w:val="00D72DA3"/>
    <w:rsid w:val="00D742BB"/>
    <w:rsid w:val="00D763AF"/>
    <w:rsid w:val="00D7658F"/>
    <w:rsid w:val="00D77DD8"/>
    <w:rsid w:val="00D82555"/>
    <w:rsid w:val="00D82FBA"/>
    <w:rsid w:val="00D84289"/>
    <w:rsid w:val="00D85B68"/>
    <w:rsid w:val="00D8754E"/>
    <w:rsid w:val="00D915B5"/>
    <w:rsid w:val="00D921E4"/>
    <w:rsid w:val="00DA0AC8"/>
    <w:rsid w:val="00DA125E"/>
    <w:rsid w:val="00DA2609"/>
    <w:rsid w:val="00DA37AF"/>
    <w:rsid w:val="00DB0526"/>
    <w:rsid w:val="00DB2ECA"/>
    <w:rsid w:val="00DB37B7"/>
    <w:rsid w:val="00DB3BA6"/>
    <w:rsid w:val="00DB67CD"/>
    <w:rsid w:val="00DB7D5F"/>
    <w:rsid w:val="00DC2B47"/>
    <w:rsid w:val="00DC4538"/>
    <w:rsid w:val="00DC747B"/>
    <w:rsid w:val="00DD2F84"/>
    <w:rsid w:val="00DD529D"/>
    <w:rsid w:val="00DD5DC0"/>
    <w:rsid w:val="00DE2306"/>
    <w:rsid w:val="00DE48B0"/>
    <w:rsid w:val="00DE48C0"/>
    <w:rsid w:val="00DF051F"/>
    <w:rsid w:val="00DF0A2D"/>
    <w:rsid w:val="00DF2831"/>
    <w:rsid w:val="00DF77E6"/>
    <w:rsid w:val="00E00BF4"/>
    <w:rsid w:val="00E05697"/>
    <w:rsid w:val="00E10640"/>
    <w:rsid w:val="00E156FE"/>
    <w:rsid w:val="00E15750"/>
    <w:rsid w:val="00E1785A"/>
    <w:rsid w:val="00E2067E"/>
    <w:rsid w:val="00E20E84"/>
    <w:rsid w:val="00E22ECC"/>
    <w:rsid w:val="00E2483B"/>
    <w:rsid w:val="00E248DC"/>
    <w:rsid w:val="00E25028"/>
    <w:rsid w:val="00E306DE"/>
    <w:rsid w:val="00E30B60"/>
    <w:rsid w:val="00E30F40"/>
    <w:rsid w:val="00E32B9B"/>
    <w:rsid w:val="00E37264"/>
    <w:rsid w:val="00E42081"/>
    <w:rsid w:val="00E475FF"/>
    <w:rsid w:val="00E47E5E"/>
    <w:rsid w:val="00E53ED2"/>
    <w:rsid w:val="00E6004D"/>
    <w:rsid w:val="00E615B7"/>
    <w:rsid w:val="00E679A0"/>
    <w:rsid w:val="00E67C79"/>
    <w:rsid w:val="00E779CC"/>
    <w:rsid w:val="00E80FE3"/>
    <w:rsid w:val="00E811C9"/>
    <w:rsid w:val="00E81978"/>
    <w:rsid w:val="00E8289D"/>
    <w:rsid w:val="00E83E03"/>
    <w:rsid w:val="00E84B90"/>
    <w:rsid w:val="00E8563C"/>
    <w:rsid w:val="00E8607F"/>
    <w:rsid w:val="00E86F7A"/>
    <w:rsid w:val="00E90BD5"/>
    <w:rsid w:val="00E90C69"/>
    <w:rsid w:val="00E90D6C"/>
    <w:rsid w:val="00E912D9"/>
    <w:rsid w:val="00E914E2"/>
    <w:rsid w:val="00E95A8A"/>
    <w:rsid w:val="00E95D9C"/>
    <w:rsid w:val="00E9717A"/>
    <w:rsid w:val="00EA1EDB"/>
    <w:rsid w:val="00EA35BF"/>
    <w:rsid w:val="00EA385B"/>
    <w:rsid w:val="00EA6BD2"/>
    <w:rsid w:val="00EA6D72"/>
    <w:rsid w:val="00EB0CC6"/>
    <w:rsid w:val="00EB2B00"/>
    <w:rsid w:val="00EB33CB"/>
    <w:rsid w:val="00EB7314"/>
    <w:rsid w:val="00EB7F12"/>
    <w:rsid w:val="00EC0C9F"/>
    <w:rsid w:val="00EC2951"/>
    <w:rsid w:val="00EC39CC"/>
    <w:rsid w:val="00EC6154"/>
    <w:rsid w:val="00EC6A7D"/>
    <w:rsid w:val="00EC7667"/>
    <w:rsid w:val="00ED0EE8"/>
    <w:rsid w:val="00ED1019"/>
    <w:rsid w:val="00ED4E72"/>
    <w:rsid w:val="00ED50AE"/>
    <w:rsid w:val="00ED5EC2"/>
    <w:rsid w:val="00ED602C"/>
    <w:rsid w:val="00ED7EAD"/>
    <w:rsid w:val="00EE3B9A"/>
    <w:rsid w:val="00EE5691"/>
    <w:rsid w:val="00EE6D4F"/>
    <w:rsid w:val="00EF153F"/>
    <w:rsid w:val="00F00157"/>
    <w:rsid w:val="00F02A13"/>
    <w:rsid w:val="00F04584"/>
    <w:rsid w:val="00F0750B"/>
    <w:rsid w:val="00F1101D"/>
    <w:rsid w:val="00F11FDE"/>
    <w:rsid w:val="00F2486E"/>
    <w:rsid w:val="00F24E76"/>
    <w:rsid w:val="00F25EDC"/>
    <w:rsid w:val="00F2692D"/>
    <w:rsid w:val="00F27A1A"/>
    <w:rsid w:val="00F379B7"/>
    <w:rsid w:val="00F37AA2"/>
    <w:rsid w:val="00F40CB7"/>
    <w:rsid w:val="00F413A7"/>
    <w:rsid w:val="00F45101"/>
    <w:rsid w:val="00F47171"/>
    <w:rsid w:val="00F521D6"/>
    <w:rsid w:val="00F525FA"/>
    <w:rsid w:val="00F526E5"/>
    <w:rsid w:val="00F53AE4"/>
    <w:rsid w:val="00F56139"/>
    <w:rsid w:val="00F63D04"/>
    <w:rsid w:val="00F6459B"/>
    <w:rsid w:val="00F64763"/>
    <w:rsid w:val="00F70FA2"/>
    <w:rsid w:val="00F73C97"/>
    <w:rsid w:val="00F7660A"/>
    <w:rsid w:val="00F80F91"/>
    <w:rsid w:val="00F83742"/>
    <w:rsid w:val="00F84F1E"/>
    <w:rsid w:val="00F90CFC"/>
    <w:rsid w:val="00F91940"/>
    <w:rsid w:val="00F94515"/>
    <w:rsid w:val="00F94AEB"/>
    <w:rsid w:val="00F95D41"/>
    <w:rsid w:val="00FA1C3C"/>
    <w:rsid w:val="00FA6988"/>
    <w:rsid w:val="00FB1BC7"/>
    <w:rsid w:val="00FB5F95"/>
    <w:rsid w:val="00FC1A8D"/>
    <w:rsid w:val="00FD0C4A"/>
    <w:rsid w:val="00FD3354"/>
    <w:rsid w:val="00FD43F7"/>
    <w:rsid w:val="00FD4E07"/>
    <w:rsid w:val="00FE0DFC"/>
    <w:rsid w:val="00FE297C"/>
    <w:rsid w:val="00FE3E0F"/>
    <w:rsid w:val="00FF2002"/>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jstor.org/stable/24939139.%20Accessed%206%20Apr.%2020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07/BF0033291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164F81"/>
    <w:rsid w:val="00225994"/>
    <w:rsid w:val="0032551A"/>
    <w:rsid w:val="00330769"/>
    <w:rsid w:val="0035327B"/>
    <w:rsid w:val="00554BA0"/>
    <w:rsid w:val="00671F88"/>
    <w:rsid w:val="0075319C"/>
    <w:rsid w:val="007C06FE"/>
    <w:rsid w:val="00817F64"/>
    <w:rsid w:val="00892117"/>
    <w:rsid w:val="008B1680"/>
    <w:rsid w:val="009814A3"/>
    <w:rsid w:val="00A17387"/>
    <w:rsid w:val="00B46335"/>
    <w:rsid w:val="00BD4386"/>
    <w:rsid w:val="00C46451"/>
    <w:rsid w:val="00CE5D84"/>
    <w:rsid w:val="00D47D9E"/>
    <w:rsid w:val="00D9771A"/>
    <w:rsid w:val="00DE745A"/>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053C8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3494</TotalTime>
  <Pages>30</Pages>
  <Words>8564</Words>
  <Characters>48821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57271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1407</cp:revision>
  <dcterms:created xsi:type="dcterms:W3CDTF">2022-03-19T15:05:00Z</dcterms:created>
  <dcterms:modified xsi:type="dcterms:W3CDTF">2022-04-13T16:37:00Z</dcterms:modified>
</cp:coreProperties>
</file>