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351920">
          <w:pPr>
            <w:rPr>
              <w:rFonts w:asciiTheme="majorHAnsi" w:eastAsiaTheme="majorEastAsia" w:hAnsiTheme="majorHAnsi" w:cstheme="majorBidi"/>
              <w:sz w:val="40"/>
              <w:szCs w:val="40"/>
            </w:rPr>
          </w:pPr>
        </w:p>
      </w:sdtContent>
    </w:sdt>
    <w:p w14:paraId="25CEC76D" w14:textId="0CEB4D93" w:rsidR="00E81978" w:rsidRPr="009303AA" w:rsidRDefault="00351920"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351920"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r w:rsidR="00491175">
        <w:rPr>
          <w:i/>
          <w:iCs/>
          <w:sz w:val="22"/>
          <w:szCs w:val="22"/>
        </w:rPr>
        <w:t>np.array</w:t>
      </w:r>
      <w:proofErr w:type="spell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712443E7"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start off, some cars developed the ability to understand when a wall was rapidly approaching and begin to </w:t>
      </w:r>
      <w:r w:rsidR="0007298A">
        <w:rPr>
          <w:sz w:val="22"/>
          <w:szCs w:val="22"/>
        </w:rPr>
        <w:lastRenderedPageBreak/>
        <w:t>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77777777" w:rsidR="00892438" w:rsidRPr="00806E8B" w:rsidRDefault="00892438" w:rsidP="00806E8B">
      <w:pPr>
        <w:pStyle w:val="Title2"/>
        <w:jc w:val="left"/>
        <w:rPr>
          <w:sz w:val="22"/>
          <w:szCs w:val="22"/>
        </w:rPr>
      </w:pP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lastRenderedPageBreak/>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lastRenderedPageBreak/>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941A" w14:textId="77777777" w:rsidR="00351920" w:rsidRDefault="00351920">
      <w:pPr>
        <w:spacing w:line="240" w:lineRule="auto"/>
      </w:pPr>
      <w:r>
        <w:separator/>
      </w:r>
    </w:p>
    <w:p w14:paraId="207D8ED3" w14:textId="77777777" w:rsidR="00351920" w:rsidRDefault="00351920"/>
  </w:endnote>
  <w:endnote w:type="continuationSeparator" w:id="0">
    <w:p w14:paraId="3920395A" w14:textId="77777777" w:rsidR="00351920" w:rsidRDefault="00351920">
      <w:pPr>
        <w:spacing w:line="240" w:lineRule="auto"/>
      </w:pPr>
      <w:r>
        <w:continuationSeparator/>
      </w:r>
    </w:p>
    <w:p w14:paraId="24451341" w14:textId="77777777" w:rsidR="00351920" w:rsidRDefault="00351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1D9AC" w14:textId="77777777" w:rsidR="00351920" w:rsidRDefault="00351920">
      <w:pPr>
        <w:spacing w:line="240" w:lineRule="auto"/>
      </w:pPr>
      <w:r>
        <w:separator/>
      </w:r>
    </w:p>
    <w:p w14:paraId="4A084778" w14:textId="77777777" w:rsidR="00351920" w:rsidRDefault="00351920"/>
  </w:footnote>
  <w:footnote w:type="continuationSeparator" w:id="0">
    <w:p w14:paraId="3CAECCF5" w14:textId="77777777" w:rsidR="00351920" w:rsidRDefault="00351920">
      <w:pPr>
        <w:spacing w:line="240" w:lineRule="auto"/>
      </w:pPr>
      <w:r>
        <w:continuationSeparator/>
      </w:r>
    </w:p>
    <w:p w14:paraId="18F9A222" w14:textId="77777777" w:rsidR="00351920" w:rsidRDefault="0035192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3E24"/>
    <w:rsid w:val="0001715F"/>
    <w:rsid w:val="0001747B"/>
    <w:rsid w:val="00017D2D"/>
    <w:rsid w:val="00026619"/>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179F"/>
    <w:rsid w:val="00097476"/>
    <w:rsid w:val="00097BEC"/>
    <w:rsid w:val="000A20E2"/>
    <w:rsid w:val="000A60DD"/>
    <w:rsid w:val="000B0BBD"/>
    <w:rsid w:val="000B35FA"/>
    <w:rsid w:val="000B4021"/>
    <w:rsid w:val="000B499E"/>
    <w:rsid w:val="000C0521"/>
    <w:rsid w:val="000C55B4"/>
    <w:rsid w:val="000D163E"/>
    <w:rsid w:val="000D2383"/>
    <w:rsid w:val="000D3F41"/>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A2B"/>
    <w:rsid w:val="00137A4B"/>
    <w:rsid w:val="00140FBE"/>
    <w:rsid w:val="0014260E"/>
    <w:rsid w:val="0014352B"/>
    <w:rsid w:val="001454A8"/>
    <w:rsid w:val="001473E2"/>
    <w:rsid w:val="00151032"/>
    <w:rsid w:val="00151DF9"/>
    <w:rsid w:val="00151F46"/>
    <w:rsid w:val="00156D1C"/>
    <w:rsid w:val="00160D18"/>
    <w:rsid w:val="00161587"/>
    <w:rsid w:val="001615CE"/>
    <w:rsid w:val="0016491C"/>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834"/>
    <w:rsid w:val="001C5808"/>
    <w:rsid w:val="001D1B60"/>
    <w:rsid w:val="001D6490"/>
    <w:rsid w:val="001E392A"/>
    <w:rsid w:val="001E412F"/>
    <w:rsid w:val="001E4C1D"/>
    <w:rsid w:val="001E6578"/>
    <w:rsid w:val="001F20EF"/>
    <w:rsid w:val="001F2875"/>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5190"/>
    <w:rsid w:val="00296002"/>
    <w:rsid w:val="0029644A"/>
    <w:rsid w:val="002970F9"/>
    <w:rsid w:val="002A1647"/>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62E6"/>
    <w:rsid w:val="00337A83"/>
    <w:rsid w:val="00341D8F"/>
    <w:rsid w:val="00342C96"/>
    <w:rsid w:val="00342F4A"/>
    <w:rsid w:val="00346089"/>
    <w:rsid w:val="0034670A"/>
    <w:rsid w:val="003468F2"/>
    <w:rsid w:val="00347555"/>
    <w:rsid w:val="00351920"/>
    <w:rsid w:val="0035271F"/>
    <w:rsid w:val="00353598"/>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A6EC0"/>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904D3"/>
    <w:rsid w:val="004910A3"/>
    <w:rsid w:val="00491175"/>
    <w:rsid w:val="004916CF"/>
    <w:rsid w:val="00493042"/>
    <w:rsid w:val="00495BC0"/>
    <w:rsid w:val="004970C9"/>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F0676"/>
    <w:rsid w:val="004F4E0D"/>
    <w:rsid w:val="004F5284"/>
    <w:rsid w:val="00500FD3"/>
    <w:rsid w:val="00506970"/>
    <w:rsid w:val="00506F9F"/>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7CED"/>
    <w:rsid w:val="005F37FF"/>
    <w:rsid w:val="005F626F"/>
    <w:rsid w:val="00601A21"/>
    <w:rsid w:val="00601B8A"/>
    <w:rsid w:val="00602E6A"/>
    <w:rsid w:val="00606CF8"/>
    <w:rsid w:val="0061104B"/>
    <w:rsid w:val="006111A3"/>
    <w:rsid w:val="00612047"/>
    <w:rsid w:val="00613908"/>
    <w:rsid w:val="006159F1"/>
    <w:rsid w:val="00616CC0"/>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45635"/>
    <w:rsid w:val="00646BB2"/>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17AC1"/>
    <w:rsid w:val="00720015"/>
    <w:rsid w:val="0072128F"/>
    <w:rsid w:val="00721A6B"/>
    <w:rsid w:val="007227EA"/>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7C22"/>
    <w:rsid w:val="007718F7"/>
    <w:rsid w:val="00774C8B"/>
    <w:rsid w:val="00775448"/>
    <w:rsid w:val="007801EC"/>
    <w:rsid w:val="00781829"/>
    <w:rsid w:val="00782B8B"/>
    <w:rsid w:val="007842A0"/>
    <w:rsid w:val="00786B74"/>
    <w:rsid w:val="00791715"/>
    <w:rsid w:val="007A1393"/>
    <w:rsid w:val="007A1D3A"/>
    <w:rsid w:val="007A4067"/>
    <w:rsid w:val="007B2669"/>
    <w:rsid w:val="007B60BF"/>
    <w:rsid w:val="007B64AD"/>
    <w:rsid w:val="007C04CF"/>
    <w:rsid w:val="007C376D"/>
    <w:rsid w:val="007C677B"/>
    <w:rsid w:val="007C67D1"/>
    <w:rsid w:val="007D065E"/>
    <w:rsid w:val="007D33FA"/>
    <w:rsid w:val="007D4014"/>
    <w:rsid w:val="007D6907"/>
    <w:rsid w:val="007D77E0"/>
    <w:rsid w:val="007E574C"/>
    <w:rsid w:val="007E73B2"/>
    <w:rsid w:val="007F1AA1"/>
    <w:rsid w:val="007F1CC4"/>
    <w:rsid w:val="007F3D86"/>
    <w:rsid w:val="007F3E99"/>
    <w:rsid w:val="007F4D23"/>
    <w:rsid w:val="007F6B45"/>
    <w:rsid w:val="007F76A6"/>
    <w:rsid w:val="007F7DAF"/>
    <w:rsid w:val="008002C0"/>
    <w:rsid w:val="00800DE2"/>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14B4"/>
    <w:rsid w:val="00863F47"/>
    <w:rsid w:val="008652B2"/>
    <w:rsid w:val="008674D6"/>
    <w:rsid w:val="0087053F"/>
    <w:rsid w:val="008766CB"/>
    <w:rsid w:val="00880CE8"/>
    <w:rsid w:val="00885EA4"/>
    <w:rsid w:val="00887379"/>
    <w:rsid w:val="008879C3"/>
    <w:rsid w:val="00887A66"/>
    <w:rsid w:val="008917D9"/>
    <w:rsid w:val="00891992"/>
    <w:rsid w:val="00892438"/>
    <w:rsid w:val="00897078"/>
    <w:rsid w:val="008A49E7"/>
    <w:rsid w:val="008A6312"/>
    <w:rsid w:val="008A6834"/>
    <w:rsid w:val="008A7B8D"/>
    <w:rsid w:val="008B020D"/>
    <w:rsid w:val="008B4839"/>
    <w:rsid w:val="008B5E1E"/>
    <w:rsid w:val="008C197A"/>
    <w:rsid w:val="008C43BF"/>
    <w:rsid w:val="008C5323"/>
    <w:rsid w:val="008D0C7D"/>
    <w:rsid w:val="008D18DE"/>
    <w:rsid w:val="008D4BE0"/>
    <w:rsid w:val="008D502F"/>
    <w:rsid w:val="008D5C0C"/>
    <w:rsid w:val="008D68A7"/>
    <w:rsid w:val="008D713C"/>
    <w:rsid w:val="008E38D1"/>
    <w:rsid w:val="008E3EC8"/>
    <w:rsid w:val="008E5016"/>
    <w:rsid w:val="008E678D"/>
    <w:rsid w:val="008F0005"/>
    <w:rsid w:val="008F0E1E"/>
    <w:rsid w:val="008F3316"/>
    <w:rsid w:val="008F378F"/>
    <w:rsid w:val="008F5E0D"/>
    <w:rsid w:val="008F606B"/>
    <w:rsid w:val="009018F5"/>
    <w:rsid w:val="0090437C"/>
    <w:rsid w:val="009053DA"/>
    <w:rsid w:val="00906BA8"/>
    <w:rsid w:val="00914ED4"/>
    <w:rsid w:val="00915345"/>
    <w:rsid w:val="00925FAF"/>
    <w:rsid w:val="00927326"/>
    <w:rsid w:val="009303AA"/>
    <w:rsid w:val="009304CD"/>
    <w:rsid w:val="00930E53"/>
    <w:rsid w:val="009324E6"/>
    <w:rsid w:val="00933295"/>
    <w:rsid w:val="0093376F"/>
    <w:rsid w:val="00934189"/>
    <w:rsid w:val="0093781B"/>
    <w:rsid w:val="00940A08"/>
    <w:rsid w:val="0094269E"/>
    <w:rsid w:val="00942F1B"/>
    <w:rsid w:val="00945532"/>
    <w:rsid w:val="0094601E"/>
    <w:rsid w:val="00947F14"/>
    <w:rsid w:val="00950F6C"/>
    <w:rsid w:val="00957928"/>
    <w:rsid w:val="00961B3E"/>
    <w:rsid w:val="00963FA4"/>
    <w:rsid w:val="0096556B"/>
    <w:rsid w:val="00971B3F"/>
    <w:rsid w:val="0097355A"/>
    <w:rsid w:val="00974466"/>
    <w:rsid w:val="00974866"/>
    <w:rsid w:val="00974AA0"/>
    <w:rsid w:val="009760F4"/>
    <w:rsid w:val="0097646F"/>
    <w:rsid w:val="00977E61"/>
    <w:rsid w:val="0098035E"/>
    <w:rsid w:val="009847FB"/>
    <w:rsid w:val="009853D7"/>
    <w:rsid w:val="00987CA9"/>
    <w:rsid w:val="009922E6"/>
    <w:rsid w:val="00992EE9"/>
    <w:rsid w:val="00994DFB"/>
    <w:rsid w:val="0099772B"/>
    <w:rsid w:val="009A0194"/>
    <w:rsid w:val="009A1534"/>
    <w:rsid w:val="009A689D"/>
    <w:rsid w:val="009A68CF"/>
    <w:rsid w:val="009A6A3B"/>
    <w:rsid w:val="009B36E5"/>
    <w:rsid w:val="009C3D88"/>
    <w:rsid w:val="009D4C53"/>
    <w:rsid w:val="009E379A"/>
    <w:rsid w:val="009F08D1"/>
    <w:rsid w:val="009F1194"/>
    <w:rsid w:val="009F26B2"/>
    <w:rsid w:val="009F576E"/>
    <w:rsid w:val="00A00622"/>
    <w:rsid w:val="00A02FA2"/>
    <w:rsid w:val="00A13A41"/>
    <w:rsid w:val="00A1667C"/>
    <w:rsid w:val="00A16CA0"/>
    <w:rsid w:val="00A23AC6"/>
    <w:rsid w:val="00A25176"/>
    <w:rsid w:val="00A33D08"/>
    <w:rsid w:val="00A358CF"/>
    <w:rsid w:val="00A360F4"/>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D95"/>
    <w:rsid w:val="00A845B3"/>
    <w:rsid w:val="00AA05D6"/>
    <w:rsid w:val="00AA69EB"/>
    <w:rsid w:val="00AA700F"/>
    <w:rsid w:val="00AC2128"/>
    <w:rsid w:val="00AC3462"/>
    <w:rsid w:val="00AC3ED0"/>
    <w:rsid w:val="00AC6429"/>
    <w:rsid w:val="00AC6951"/>
    <w:rsid w:val="00AC7717"/>
    <w:rsid w:val="00AD6271"/>
    <w:rsid w:val="00AD6AB9"/>
    <w:rsid w:val="00AE1C22"/>
    <w:rsid w:val="00AE1E0F"/>
    <w:rsid w:val="00AE23FB"/>
    <w:rsid w:val="00AE4B49"/>
    <w:rsid w:val="00AE535A"/>
    <w:rsid w:val="00AE67B5"/>
    <w:rsid w:val="00AE7EB5"/>
    <w:rsid w:val="00AF2F82"/>
    <w:rsid w:val="00AF3161"/>
    <w:rsid w:val="00AF7B55"/>
    <w:rsid w:val="00B013F6"/>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69C7"/>
    <w:rsid w:val="00B66C23"/>
    <w:rsid w:val="00B6722D"/>
    <w:rsid w:val="00B70F82"/>
    <w:rsid w:val="00B7100B"/>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4184"/>
    <w:rsid w:val="00BF5A8D"/>
    <w:rsid w:val="00BF6B9C"/>
    <w:rsid w:val="00BF73C5"/>
    <w:rsid w:val="00BF778C"/>
    <w:rsid w:val="00C005E4"/>
    <w:rsid w:val="00C007B9"/>
    <w:rsid w:val="00C0319A"/>
    <w:rsid w:val="00C0601E"/>
    <w:rsid w:val="00C061DA"/>
    <w:rsid w:val="00C131F6"/>
    <w:rsid w:val="00C139FE"/>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20FA"/>
    <w:rsid w:val="00C7797B"/>
    <w:rsid w:val="00C83E90"/>
    <w:rsid w:val="00C86FFD"/>
    <w:rsid w:val="00C907E5"/>
    <w:rsid w:val="00C936AE"/>
    <w:rsid w:val="00C93B4C"/>
    <w:rsid w:val="00C95338"/>
    <w:rsid w:val="00C9789D"/>
    <w:rsid w:val="00CA162A"/>
    <w:rsid w:val="00CA483F"/>
    <w:rsid w:val="00CB66BA"/>
    <w:rsid w:val="00CB66FF"/>
    <w:rsid w:val="00CB6A6B"/>
    <w:rsid w:val="00CC2288"/>
    <w:rsid w:val="00CC6223"/>
    <w:rsid w:val="00CC6B2F"/>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79E6"/>
    <w:rsid w:val="00D4237E"/>
    <w:rsid w:val="00D42919"/>
    <w:rsid w:val="00D42FF3"/>
    <w:rsid w:val="00D449F3"/>
    <w:rsid w:val="00D54274"/>
    <w:rsid w:val="00D54B33"/>
    <w:rsid w:val="00D54BC3"/>
    <w:rsid w:val="00D55689"/>
    <w:rsid w:val="00D61242"/>
    <w:rsid w:val="00D65F7B"/>
    <w:rsid w:val="00D66A15"/>
    <w:rsid w:val="00D72DA3"/>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A2D"/>
    <w:rsid w:val="00DF2831"/>
    <w:rsid w:val="00DF6146"/>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153F"/>
    <w:rsid w:val="00F00157"/>
    <w:rsid w:val="00F02A13"/>
    <w:rsid w:val="00F04584"/>
    <w:rsid w:val="00F0750B"/>
    <w:rsid w:val="00F1101D"/>
    <w:rsid w:val="00F11FDE"/>
    <w:rsid w:val="00F216E6"/>
    <w:rsid w:val="00F2486E"/>
    <w:rsid w:val="00F24E76"/>
    <w:rsid w:val="00F25EDC"/>
    <w:rsid w:val="00F2692D"/>
    <w:rsid w:val="00F27A1A"/>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660A"/>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32551A"/>
    <w:rsid w:val="00330769"/>
    <w:rsid w:val="0035327B"/>
    <w:rsid w:val="003D5B8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0409B"/>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3872</TotalTime>
  <Pages>33</Pages>
  <Words>10096</Words>
  <Characters>57552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67513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1644</cp:revision>
  <dcterms:created xsi:type="dcterms:W3CDTF">2022-03-19T15:05:00Z</dcterms:created>
  <dcterms:modified xsi:type="dcterms:W3CDTF">2022-04-15T15:53:00Z</dcterms:modified>
</cp:coreProperties>
</file>