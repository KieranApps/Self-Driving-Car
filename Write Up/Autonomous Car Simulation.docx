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A4215C">
          <w:pPr>
            <w:rPr>
              <w:rFonts w:asciiTheme="majorHAnsi" w:eastAsiaTheme="majorEastAsia" w:hAnsiTheme="majorHAnsi" w:cstheme="majorBidi"/>
              <w:sz w:val="40"/>
              <w:szCs w:val="40"/>
            </w:rPr>
          </w:pPr>
        </w:p>
      </w:sdtContent>
    </w:sdt>
    <w:p w14:paraId="25CEC76D" w14:textId="0CEB4D93" w:rsidR="00E81978" w:rsidRPr="009303AA" w:rsidRDefault="00A4215C"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initialization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 xml:space="preserve">(Visualisation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A4215C"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CNNs are the one of most popular deep learning method for autonomous 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All a Rigidbody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r w:rsidR="00667110">
        <w:rPr>
          <w:sz w:val="22"/>
          <w:szCs w:val="22"/>
        </w:rPr>
        <w:t>R</w:t>
      </w:r>
      <w:r w:rsidR="00F70FA2">
        <w:rPr>
          <w:sz w:val="22"/>
          <w:szCs w:val="22"/>
        </w:rPr>
        <w:t xml:space="preserve">igidbody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WheelColliders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Given that the cars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r w:rsidR="002E3596">
        <w:rPr>
          <w:i/>
          <w:iCs/>
          <w:sz w:val="22"/>
          <w:szCs w:val="22"/>
        </w:rPr>
        <w:t>CarController.cs</w:t>
      </w:r>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r>
        <w:rPr>
          <w:i/>
          <w:iCs/>
          <w:sz w:val="22"/>
          <w:szCs w:val="22"/>
        </w:rPr>
        <w:t>WorldState</w:t>
      </w:r>
      <w:r>
        <w:rPr>
          <w:sz w:val="22"/>
          <w:szCs w:val="22"/>
        </w:rPr>
        <w:t>’</w:t>
      </w:r>
      <w:r w:rsidR="0097355A">
        <w:rPr>
          <w:sz w:val="22"/>
          <w:szCs w:val="22"/>
        </w:rPr>
        <w:t xml:space="preserve"> (‘</w:t>
      </w:r>
      <w:r w:rsidR="0097355A">
        <w:rPr>
          <w:i/>
          <w:iCs/>
          <w:sz w:val="22"/>
          <w:szCs w:val="22"/>
        </w:rPr>
        <w:t>WorldState.cs</w:t>
      </w:r>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Rigidbody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WebSockets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r w:rsidR="00491175" w:rsidRPr="00491175">
        <w:rPr>
          <w:i/>
          <w:iCs/>
          <w:sz w:val="22"/>
          <w:szCs w:val="22"/>
        </w:rPr>
        <w:t>np.sum</w:t>
      </w:r>
      <w:r w:rsidR="00491175">
        <w:rPr>
          <w:sz w:val="22"/>
          <w:szCs w:val="22"/>
        </w:rPr>
        <w:t>’ on the combined array of weights and inputs into the layer (for layer one, this is the inputs from the car) by using the ‘</w:t>
      </w:r>
      <w:r w:rsidR="00491175">
        <w:rPr>
          <w:i/>
          <w:iCs/>
          <w:sz w:val="22"/>
          <w:szCs w:val="22"/>
        </w:rPr>
        <w:t>np.array</w:t>
      </w:r>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33A9B77" w:rsidR="006756DE" w:rsidRDefault="006756DE" w:rsidP="00DC4538">
      <w:pPr>
        <w:pStyle w:val="Title2"/>
        <w:jc w:val="left"/>
        <w:rPr>
          <w:sz w:val="22"/>
          <w:szCs w:val="22"/>
        </w:rPr>
      </w:pPr>
      <w:r>
        <w:rPr>
          <w:sz w:val="22"/>
          <w:szCs w:val="22"/>
        </w:rPr>
        <w:t>[V1]:</w:t>
      </w:r>
      <w:r w:rsidR="00481C6A">
        <w:rPr>
          <w:sz w:val="22"/>
          <w:szCs w:val="22"/>
        </w:rPr>
        <w:t xml:space="preserve"> </w:t>
      </w:r>
      <w:r w:rsidR="00AA17A0">
        <w:rPr>
          <w:sz w:val="22"/>
          <w:szCs w:val="22"/>
        </w:rPr>
        <w:t>(Simulation Evidence)</w:t>
      </w:r>
    </w:p>
    <w:p w14:paraId="6102000F" w14:textId="298CD13C" w:rsidR="006756DE" w:rsidRDefault="006756DE" w:rsidP="00DC4538">
      <w:pPr>
        <w:pStyle w:val="Title2"/>
        <w:jc w:val="left"/>
        <w:rPr>
          <w:sz w:val="22"/>
          <w:szCs w:val="22"/>
        </w:rPr>
      </w:pPr>
      <w:r>
        <w:rPr>
          <w:sz w:val="22"/>
          <w:szCs w:val="22"/>
        </w:rPr>
        <w:t>[V2]:</w:t>
      </w:r>
      <w:r w:rsidR="00481C6A">
        <w:rPr>
          <w:sz w:val="22"/>
          <w:szCs w:val="22"/>
        </w:rPr>
        <w:t xml:space="preserve"> </w:t>
      </w:r>
      <w:hyperlink r:id="rId23" w:history="1">
        <w:r w:rsidR="00F76AC7" w:rsidRPr="002A7E33">
          <w:rPr>
            <w:rStyle w:val="Hyperlink"/>
            <w:sz w:val="22"/>
            <w:szCs w:val="22"/>
          </w:rPr>
          <w:t>https://www.youtube.com/watch?v=WKem0OjArJs</w:t>
        </w:r>
      </w:hyperlink>
      <w:r w:rsidR="00F76AC7">
        <w:rPr>
          <w:sz w:val="22"/>
          <w:szCs w:val="22"/>
        </w:rPr>
        <w:t xml:space="preserve"> (</w:t>
      </w:r>
      <w:r w:rsidR="00481C6A">
        <w:rPr>
          <w:sz w:val="22"/>
          <w:szCs w:val="22"/>
        </w:rPr>
        <w:t xml:space="preserve">Real </w:t>
      </w:r>
      <w:r w:rsidR="00F76AC7">
        <w:rPr>
          <w:sz w:val="22"/>
          <w:szCs w:val="22"/>
        </w:rPr>
        <w:t>World C</w:t>
      </w:r>
      <w:r w:rsidR="00481C6A">
        <w:rPr>
          <w:sz w:val="22"/>
          <w:szCs w:val="22"/>
        </w:rPr>
        <w:t>omparison</w:t>
      </w:r>
      <w:r w:rsidR="00F76AC7">
        <w:rPr>
          <w:sz w:val="22"/>
          <w:szCs w:val="22"/>
        </w:rPr>
        <w:t>)</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**{Picture of the car at a further point}**</w:t>
      </w:r>
    </w:p>
    <w:p w14:paraId="27FEBC2F" w14:textId="019512B3" w:rsidR="0009094E" w:rsidRDefault="0009094E" w:rsidP="00806E8B">
      <w:pPr>
        <w:pStyle w:val="Title2"/>
        <w:jc w:val="left"/>
        <w:rPr>
          <w:sz w:val="22"/>
          <w:szCs w:val="22"/>
        </w:rPr>
      </w:pPr>
      <w:r>
        <w:rPr>
          <w:sz w:val="22"/>
          <w:szCs w:val="22"/>
        </w:rPr>
        <w:t>**{Link to video if exists}**</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 and the strengths of this method were very obvious.</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20DC2AF7" w14:textId="77777777" w:rsidR="00CC46A4" w:rsidRDefault="00B657E3" w:rsidP="00806E8B">
      <w:pPr>
        <w:pStyle w:val="Title2"/>
        <w:jc w:val="left"/>
        <w:rPr>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the same affect can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up into one final fitness value. </w:t>
      </w:r>
      <w:r w:rsidR="003B10D7">
        <w:rPr>
          <w:sz w:val="22"/>
          <w:szCs w:val="22"/>
        </w:rPr>
        <w:t>This would work because as cars get further and can reach the end the main determining factor will be the speed, as there is a maximum distance the cars can travel around the track, but not for speed, so only the fastest will then be picked. For starting out,</w:t>
      </w:r>
      <w:r w:rsidR="00627C1C">
        <w:rPr>
          <w:sz w:val="22"/>
          <w:szCs w:val="22"/>
        </w:rPr>
        <w:t xml:space="preserve"> this compound functions also works well as the </w:t>
      </w:r>
      <w:r w:rsidR="00627C1C">
        <w:rPr>
          <w:sz w:val="22"/>
          <w:szCs w:val="22"/>
        </w:rPr>
        <w:lastRenderedPageBreak/>
        <w:t>values are not biased either way to speed or distance. So</w:t>
      </w:r>
      <w:r w:rsidR="00C85B2D">
        <w:rPr>
          <w:sz w:val="22"/>
          <w:szCs w:val="22"/>
        </w:rPr>
        <w:t>,</w:t>
      </w:r>
      <w:r w:rsidR="00627C1C">
        <w:rPr>
          <w:sz w:val="22"/>
          <w:szCs w:val="22"/>
        </w:rPr>
        <w:t xml:space="preserve"> if a car travels very far but very slowly, and a car travels moderately far, but fast</w:t>
      </w:r>
      <w:r w:rsidR="00420BB3">
        <w:rPr>
          <w:sz w:val="22"/>
          <w:szCs w:val="22"/>
        </w:rPr>
        <w:t>,</w:t>
      </w:r>
      <w:r w:rsidR="00627C1C">
        <w:rPr>
          <w:sz w:val="22"/>
          <w:szCs w:val="22"/>
        </w:rPr>
        <w:t xml:space="preserve"> this </w:t>
      </w:r>
      <w:r w:rsidR="00420BB3">
        <w:rPr>
          <w:sz w:val="22"/>
          <w:szCs w:val="22"/>
        </w:rPr>
        <w:t xml:space="preserve">second car </w:t>
      </w:r>
      <w:r w:rsidR="00627C1C">
        <w:rPr>
          <w:sz w:val="22"/>
          <w:szCs w:val="22"/>
        </w:rPr>
        <w:t xml:space="preserve">will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D408FDF" w:rsidR="00237FBC" w:rsidRDefault="001351E1" w:rsidP="00806E8B">
      <w:pPr>
        <w:pStyle w:val="Title2"/>
        <w:jc w:val="left"/>
        <w:rPr>
          <w:sz w:val="22"/>
          <w:szCs w:val="22"/>
        </w:rPr>
      </w:pPr>
      <w:r>
        <w:rPr>
          <w:sz w:val="22"/>
          <w:szCs w:val="22"/>
        </w:rPr>
        <w:t xml:space="preserve">It will also prevent the case where a car can drive fast but only straight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67EB111C" w:rsidR="00491DAB" w:rsidRDefault="00800E7D" w:rsidP="00491DAB">
      <w:pPr>
        <w:pStyle w:val="Title2"/>
        <w:jc w:val="left"/>
        <w:rPr>
          <w:sz w:val="22"/>
          <w:szCs w:val="22"/>
        </w:rPr>
      </w:pPr>
      <w:r>
        <w:rPr>
          <w:sz w:val="22"/>
          <w:szCs w:val="22"/>
        </w:rPr>
        <w:t xml:space="preserve">The distance is divided by 10 as it is measured with the distance gates in Unity, which have a number greater than 30,000, so by reducing by a factor of 10, it makes the distance much more realistic and </w:t>
      </w:r>
      <w:r w:rsidR="00C47820">
        <w:rPr>
          <w:sz w:val="22"/>
          <w:szCs w:val="22"/>
        </w:rPr>
        <w:t>useable</w:t>
      </w:r>
      <w:r>
        <w:rPr>
          <w:sz w:val="22"/>
          <w:szCs w:val="22"/>
        </w:rPr>
        <w:t xml:space="preserve"> for any average speed calculations and comparisons</w:t>
      </w:r>
      <w:r w:rsidR="00C47820">
        <w:rPr>
          <w:sz w:val="22"/>
          <w:szCs w:val="22"/>
        </w:rPr>
        <w:t>.</w:t>
      </w:r>
    </w:p>
    <w:p w14:paraId="3FFC5F26" w14:textId="12CCFB87" w:rsidR="00C47820" w:rsidRDefault="003539EA" w:rsidP="00491DAB">
      <w:pPr>
        <w:pStyle w:val="Title2"/>
        <w:jc w:val="left"/>
        <w:rPr>
          <w:sz w:val="22"/>
          <w:szCs w:val="22"/>
        </w:rPr>
      </w:pPr>
      <w:r>
        <w:rPr>
          <w:sz w:val="22"/>
          <w:szCs w:val="22"/>
        </w:rPr>
        <w:t>The topology is also the same as the previous generation (3, 5, 3 and -2.5</w:t>
      </w:r>
      <w:r w:rsidR="0065575C">
        <w:rPr>
          <w:sz w:val="22"/>
          <w:szCs w:val="22"/>
        </w:rPr>
        <w:t xml:space="preserve"> </w:t>
      </w:r>
      <w:r>
        <w:rPr>
          <w:sz w:val="22"/>
          <w:szCs w:val="22"/>
        </w:rPr>
        <w:t xml:space="preserve">to 2.5), so the only change is this improved fitness function. </w:t>
      </w:r>
      <w:r w:rsidR="00D367ED">
        <w:rPr>
          <w:sz w:val="22"/>
          <w:szCs w:val="22"/>
        </w:rPr>
        <w:t>After 13 generations cars are starting to navigate all the way around the track showing it is still a rapid way to evolve an A.I., however, it did take a little longer in terms of the generation count compared to the previous attempt, but this is to be expected as the focus is not only on distance but also partly the speed.</w:t>
      </w:r>
    </w:p>
    <w:p w14:paraId="5CDA1B58" w14:textId="3A04C297" w:rsidR="001E4CDE" w:rsidRDefault="001E4CDE" w:rsidP="00491DAB">
      <w:pPr>
        <w:pStyle w:val="Title2"/>
        <w:jc w:val="left"/>
        <w:rPr>
          <w:sz w:val="22"/>
          <w:szCs w:val="22"/>
        </w:rPr>
      </w:pPr>
      <w:r>
        <w:rPr>
          <w:sz w:val="22"/>
          <w:szCs w:val="22"/>
        </w:rPr>
        <w:t xml:space="preserve">These cars show true potential, as they are managing to complete full laps and do so with a relatively good average speed. I also observed some cars accelerating on the straights on the track and then slowing down for corners replicating the behavior of a real car on track, where it will accelerate whilst existing a corner and onto a straight. </w:t>
      </w:r>
      <w:r w:rsidR="00335507">
        <w:rPr>
          <w:sz w:val="22"/>
          <w:szCs w:val="22"/>
        </w:rPr>
        <w:t>The way the cars slowed themselves down though, were not ideal. To slow down for a corner, the car would start to wiggle again, side to side while not applying much (if any) throttle. These actions performed in conjunction slowed the car down (effectively braking) due to the increased friction from turning and decrease throttle input from the network.</w:t>
      </w:r>
    </w:p>
    <w:p w14:paraId="63A9FE0F" w14:textId="05345050" w:rsidR="00532EC6" w:rsidRDefault="00532EC6" w:rsidP="00491DAB">
      <w:pPr>
        <w:pStyle w:val="Title2"/>
        <w:jc w:val="left"/>
        <w:rPr>
          <w:sz w:val="22"/>
          <w:szCs w:val="22"/>
        </w:rPr>
      </w:pPr>
      <w:r>
        <w:rPr>
          <w:sz w:val="22"/>
          <w:szCs w:val="22"/>
        </w:rPr>
        <w:t>**Pics and vids**</w:t>
      </w:r>
    </w:p>
    <w:p w14:paraId="42F9AF9B" w14:textId="0D815464" w:rsidR="00532EC6" w:rsidRDefault="009715EE" w:rsidP="00491DAB">
      <w:pPr>
        <w:pStyle w:val="Title2"/>
        <w:jc w:val="left"/>
        <w:rPr>
          <w:sz w:val="22"/>
          <w:szCs w:val="22"/>
        </w:rPr>
      </w:pPr>
      <w:r>
        <w:rPr>
          <w:sz w:val="22"/>
          <w:szCs w:val="22"/>
        </w:rPr>
        <w:t>Overall, this car is performing better than the last attempt, by maintaining a much higher average speed, plus the acceleration and deceleration, even if performed in a less than desirable manor, on straights and the ability to make it all the way around the track indicate this as being the best attempt, and DNN setup found so far.</w:t>
      </w:r>
    </w:p>
    <w:p w14:paraId="7E388EC0" w14:textId="77777777" w:rsidR="00857812" w:rsidRDefault="00857812" w:rsidP="00491DAB">
      <w:pPr>
        <w:pStyle w:val="Title2"/>
        <w:jc w:val="left"/>
        <w:rPr>
          <w:sz w:val="22"/>
          <w:szCs w:val="22"/>
        </w:rPr>
      </w:pPr>
    </w:p>
    <w:p w14:paraId="3EDC4EBE" w14:textId="243772B7" w:rsidR="00164511" w:rsidRPr="00164511" w:rsidRDefault="00164511" w:rsidP="00491DAB">
      <w:pPr>
        <w:pStyle w:val="Title2"/>
        <w:jc w:val="left"/>
        <w:rPr>
          <w:sz w:val="22"/>
          <w:szCs w:val="22"/>
          <w:u w:val="single"/>
        </w:rPr>
      </w:pPr>
      <w:r w:rsidRPr="00164511">
        <w:rPr>
          <w:sz w:val="22"/>
          <w:szCs w:val="22"/>
          <w:u w:val="single"/>
        </w:rPr>
        <w:lastRenderedPageBreak/>
        <w:t xml:space="preserve">The </w:t>
      </w:r>
      <w:r w:rsidR="007F17A7">
        <w:rPr>
          <w:sz w:val="22"/>
          <w:szCs w:val="22"/>
          <w:u w:val="single"/>
        </w:rPr>
        <w:t>B</w:t>
      </w:r>
      <w:r w:rsidRPr="00164511">
        <w:rPr>
          <w:sz w:val="22"/>
          <w:szCs w:val="22"/>
          <w:u w:val="single"/>
        </w:rPr>
        <w:t xml:space="preserve">est </w:t>
      </w:r>
      <w:r w:rsidR="007F17A7">
        <w:rPr>
          <w:sz w:val="22"/>
          <w:szCs w:val="22"/>
          <w:u w:val="single"/>
        </w:rPr>
        <w:t>A</w:t>
      </w:r>
      <w:r w:rsidRPr="00164511">
        <w:rPr>
          <w:sz w:val="22"/>
          <w:szCs w:val="22"/>
          <w:u w:val="single"/>
        </w:rPr>
        <w:t>ttempt:</w:t>
      </w:r>
    </w:p>
    <w:p w14:paraId="0C20876E" w14:textId="7A58E1D3" w:rsidR="00213573" w:rsidRDefault="00765C16" w:rsidP="00491DAB">
      <w:pPr>
        <w:pStyle w:val="Title2"/>
        <w:jc w:val="left"/>
        <w:rPr>
          <w:sz w:val="22"/>
          <w:szCs w:val="22"/>
        </w:rPr>
      </w:pPr>
      <w:r>
        <w:rPr>
          <w:sz w:val="22"/>
          <w:szCs w:val="22"/>
        </w:rPr>
        <w:t xml:space="preserve">Continuing with the </w:t>
      </w:r>
      <w:r w:rsidR="00C7304E">
        <w:rPr>
          <w:sz w:val="22"/>
          <w:szCs w:val="22"/>
        </w:rPr>
        <w:t>3-layer</w:t>
      </w:r>
      <w:r>
        <w:rPr>
          <w:sz w:val="22"/>
          <w:szCs w:val="22"/>
        </w:rPr>
        <w:t xml:space="preserve"> DNN, I will change the </w:t>
      </w:r>
      <w:r w:rsidR="00AA6A0C">
        <w:rPr>
          <w:sz w:val="22"/>
          <w:szCs w:val="22"/>
        </w:rPr>
        <w:t>number</w:t>
      </w:r>
      <w:r>
        <w:rPr>
          <w:sz w:val="22"/>
          <w:szCs w:val="22"/>
        </w:rPr>
        <w:t xml:space="preserve"> of genes (nodes) per layer in an attempt to increase the ability of the car to learn</w:t>
      </w:r>
      <w:r w:rsidR="004166F6">
        <w:rPr>
          <w:sz w:val="22"/>
          <w:szCs w:val="22"/>
        </w:rPr>
        <w:t xml:space="preserve"> to 10, 7 and 4</w:t>
      </w:r>
      <w:r>
        <w:rPr>
          <w:sz w:val="22"/>
          <w:szCs w:val="22"/>
        </w:rPr>
        <w:t xml:space="preserve">. </w:t>
      </w:r>
      <w:r w:rsidR="004A0A7A">
        <w:rPr>
          <w:sz w:val="22"/>
          <w:szCs w:val="22"/>
        </w:rPr>
        <w:t>Totaling</w:t>
      </w:r>
      <w:r w:rsidR="00F76EEE">
        <w:rPr>
          <w:sz w:val="22"/>
          <w:szCs w:val="22"/>
        </w:rPr>
        <w:t xml:space="preserve"> to a network of size (including the inputs and outputs): 10, 10, 7, 4, 2.</w:t>
      </w:r>
    </w:p>
    <w:p w14:paraId="38BB25C7" w14:textId="759FBCF2" w:rsidR="009715EE" w:rsidRDefault="00765C16" w:rsidP="00491DAB">
      <w:pPr>
        <w:pStyle w:val="Title2"/>
        <w:jc w:val="left"/>
        <w:rPr>
          <w:sz w:val="22"/>
          <w:szCs w:val="22"/>
        </w:rPr>
      </w:pPr>
      <w:r>
        <w:rPr>
          <w:sz w:val="22"/>
          <w:szCs w:val="22"/>
        </w:rPr>
        <w:t>Since I already know how the range of weight values affect the car, I will also be decreasing this to -2 and 2 in an attempt to decrease the wiggle when approaching corners to try and force the car to learn how to use the brakes more effectively. That in conjunction with the larger network will hopefully increase the ability of the car to learn these more complex actions.</w:t>
      </w:r>
    </w:p>
    <w:p w14:paraId="3DD3E808" w14:textId="27E17FEA" w:rsidR="00765C16" w:rsidRDefault="00620A37" w:rsidP="00491DAB">
      <w:pPr>
        <w:pStyle w:val="Title2"/>
        <w:jc w:val="left"/>
        <w:rPr>
          <w:sz w:val="22"/>
          <w:szCs w:val="22"/>
        </w:rPr>
      </w:pPr>
      <w:r>
        <w:rPr>
          <w:sz w:val="22"/>
          <w:szCs w:val="22"/>
        </w:rPr>
        <w:t>As expected, including more nodes within the network takes longer to train, but in generation 17, a car did learn the ability to use the brakes for Park bend after the long straight showing that this extended network and slight decrease in the extremity of the weight values has improved the cars in the fashion that I had hoped to achieve</w:t>
      </w:r>
      <w:r w:rsidR="002B14F8">
        <w:rPr>
          <w:sz w:val="22"/>
          <w:szCs w:val="22"/>
        </w:rPr>
        <w:t>.</w:t>
      </w:r>
    </w:p>
    <w:p w14:paraId="10F508FB" w14:textId="1947B2CD"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similar to the wiggling for corners did start to return. This was not to the extent of the previous attempt, so an improvement was </w:t>
      </w:r>
      <w:r w:rsidR="00421A9F">
        <w:rPr>
          <w:sz w:val="22"/>
          <w:szCs w:val="22"/>
        </w:rPr>
        <w:t>made,</w:t>
      </w:r>
      <w:r>
        <w:rPr>
          <w:sz w:val="22"/>
          <w:szCs w:val="22"/>
        </w:rPr>
        <w:t xml:space="preserve"> and the cars also braked during a corner if they were too fast during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 xml:space="preserve">issue, and was still able to show the ability of the A.I. to learn the more advanced controls of the cars. </w:t>
      </w:r>
    </w:p>
    <w:p w14:paraId="39C543E7" w14:textId="3317CBF8" w:rsidR="003122EE" w:rsidRDefault="003122EE" w:rsidP="00491DAB">
      <w:pPr>
        <w:pStyle w:val="Title2"/>
        <w:jc w:val="left"/>
        <w:rPr>
          <w:sz w:val="22"/>
          <w:szCs w:val="22"/>
        </w:rPr>
      </w:pPr>
      <w:r>
        <w:rPr>
          <w:sz w:val="22"/>
          <w:szCs w:val="22"/>
        </w:rPr>
        <w:t>**pics and video</w:t>
      </w:r>
      <w:r w:rsidR="00AB7A0D">
        <w:rPr>
          <w:sz w:val="22"/>
          <w:szCs w:val="22"/>
        </w:rPr>
        <w:t xml:space="preserve"> (whole lap)</w:t>
      </w:r>
      <w:r>
        <w:rPr>
          <w:sz w:val="22"/>
          <w:szCs w:val="22"/>
        </w:rPr>
        <w:t>**</w:t>
      </w:r>
    </w:p>
    <w:p w14:paraId="18A1EDFA" w14:textId="0F4F437A" w:rsidR="00263AD8" w:rsidRPr="00491DAB" w:rsidRDefault="00CD164C" w:rsidP="00491DAB">
      <w:pPr>
        <w:pStyle w:val="Title2"/>
        <w:jc w:val="left"/>
        <w:rPr>
          <w:sz w:val="22"/>
          <w:szCs w:val="22"/>
        </w:rPr>
      </w:pPr>
      <w:r>
        <w:rPr>
          <w:sz w:val="22"/>
          <w:szCs w:val="22"/>
        </w:rPr>
        <w:t>Out of the numerous different set ups for parameters and network topologies, t</w:t>
      </w:r>
      <w:r w:rsidR="00160718">
        <w:rPr>
          <w:sz w:val="22"/>
          <w:szCs w:val="22"/>
        </w:rPr>
        <w:t xml:space="preserve">his set up was the best for the </w:t>
      </w:r>
      <w:r w:rsidR="0021690D">
        <w:rPr>
          <w:sz w:val="22"/>
          <w:szCs w:val="22"/>
        </w:rPr>
        <w:t>cars and</w:t>
      </w:r>
      <w:r w:rsidR="00160718">
        <w:rPr>
          <w:sz w:val="22"/>
          <w:szCs w:val="22"/>
        </w:rPr>
        <w:t xml:space="preserve"> was able to produce the highest fitness value for its overall best car.</w:t>
      </w:r>
      <w:r w:rsidR="00926C88">
        <w:rPr>
          <w:sz w:val="22"/>
          <w:szCs w:val="22"/>
        </w:rPr>
        <w:t xml:space="preserve"> </w:t>
      </w:r>
      <w:r w:rsidR="0021690D">
        <w:rPr>
          <w:sz w:val="22"/>
          <w:szCs w:val="22"/>
        </w:rPr>
        <w:t>By my own judgment as well from viewing the simulation running, this attempt and the cars produced are the best from a visual perspective, not just a fitness value perspective.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imperfections </w:t>
      </w:r>
      <w:r w:rsidR="00E34348">
        <w:rPr>
          <w:sz w:val="22"/>
          <w:szCs w:val="22"/>
        </w:rPr>
        <w:t>such as the wiggle before entering a corner.</w:t>
      </w:r>
      <w:r w:rsidR="00012DDC">
        <w:rPr>
          <w:sz w:val="22"/>
          <w:szCs w:val="22"/>
        </w:rPr>
        <w:t xml:space="preserve"> </w:t>
      </w:r>
      <w:r w:rsidR="00E3434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27329269" w:rsidR="00B34075" w:rsidRDefault="00556E4D" w:rsidP="00DC4538">
      <w:pPr>
        <w:pStyle w:val="Title2"/>
        <w:jc w:val="left"/>
        <w:rPr>
          <w:sz w:val="22"/>
          <w:szCs w:val="22"/>
        </w:rPr>
      </w:pPr>
      <w:r>
        <w:rPr>
          <w:sz w:val="22"/>
          <w:szCs w:val="22"/>
        </w:rPr>
        <w:t>On April the 20</w:t>
      </w:r>
      <w:r w:rsidRPr="00556E4D">
        <w:rPr>
          <w:sz w:val="22"/>
          <w:szCs w:val="22"/>
          <w:vertAlign w:val="superscript"/>
        </w:rPr>
        <w:t>th</w:t>
      </w:r>
      <w:r>
        <w:rPr>
          <w:sz w:val="22"/>
          <w:szCs w:val="22"/>
        </w:rPr>
        <w:t>, I was able to take my own car (also a Toyota GT86) to Cadwell Park on a track to capture video to use as a comparison to see how the autonomous car performed compared to a real driver on the same track. I was able to capture 2 angles of the car whilst on track, one from inside the cockpit of the car (like a first-person point of view) and an angle where I am following a ‘camera car’ to see how the car is positioned on the track</w:t>
      </w:r>
      <w:r w:rsidR="00205F34">
        <w:rPr>
          <w:sz w:val="22"/>
          <w:szCs w:val="22"/>
        </w:rPr>
        <w:t xml:space="preserve"> more clearly</w:t>
      </w:r>
      <w:r>
        <w:rPr>
          <w:sz w:val="22"/>
          <w:szCs w:val="22"/>
        </w:rPr>
        <w:t>.</w:t>
      </w:r>
    </w:p>
    <w:p w14:paraId="515214A9" w14:textId="314493A2" w:rsidR="00556E4D" w:rsidRDefault="00556E4D" w:rsidP="00DC4538">
      <w:pPr>
        <w:pStyle w:val="Title2"/>
        <w:jc w:val="left"/>
        <w:rPr>
          <w:sz w:val="22"/>
          <w:szCs w:val="22"/>
        </w:rPr>
      </w:pPr>
      <w:r>
        <w:rPr>
          <w:sz w:val="22"/>
          <w:szCs w:val="22"/>
        </w:rPr>
        <w:t xml:space="preserve">With </w:t>
      </w:r>
      <w:r w:rsidR="00803B71">
        <w:rPr>
          <w:sz w:val="22"/>
          <w:szCs w:val="22"/>
        </w:rPr>
        <w:t>these videos</w:t>
      </w:r>
      <w:r w:rsidR="0007033F">
        <w:rPr>
          <w:sz w:val="22"/>
          <w:szCs w:val="22"/>
        </w:rPr>
        <w:t xml:space="preserve"> I hope to show where the autonomous car has a few similarities as well as the areas that will need improvement</w:t>
      </w:r>
      <w:r w:rsidR="00A76FF6">
        <w:rPr>
          <w:sz w:val="22"/>
          <w:szCs w:val="22"/>
        </w:rPr>
        <w:t>, as some potential improvements moving on from the project will be explained in section 6</w:t>
      </w:r>
      <w:r w:rsidR="0007033F">
        <w:rPr>
          <w:sz w:val="22"/>
          <w:szCs w:val="22"/>
        </w:rPr>
        <w:t>.</w:t>
      </w:r>
      <w:r w:rsidR="00803B71">
        <w:rPr>
          <w:sz w:val="22"/>
          <w:szCs w:val="22"/>
        </w:rPr>
        <w:t xml:space="preserve"> I split the track into 4 different sections, to help understanding and comparison of the cars.</w:t>
      </w:r>
    </w:p>
    <w:p w14:paraId="2EE07ABB" w14:textId="3E75DCDB" w:rsidR="008D30A7" w:rsidRDefault="008D30A7" w:rsidP="00DC4538">
      <w:pPr>
        <w:pStyle w:val="Title2"/>
        <w:jc w:val="left"/>
        <w:rPr>
          <w:sz w:val="22"/>
          <w:szCs w:val="22"/>
        </w:rPr>
      </w:pPr>
    </w:p>
    <w:p w14:paraId="1CA84F39" w14:textId="78D7B1FC" w:rsidR="004A4E67" w:rsidRDefault="001E3223" w:rsidP="00DC4538">
      <w:pPr>
        <w:pStyle w:val="Title2"/>
        <w:jc w:val="left"/>
        <w:rPr>
          <w:sz w:val="22"/>
          <w:szCs w:val="22"/>
        </w:rPr>
      </w:pPr>
      <w:r>
        <w:rPr>
          <w:sz w:val="22"/>
          <w:szCs w:val="22"/>
        </w:rPr>
        <w:lastRenderedPageBreak/>
        <w:t xml:space="preserve">[V2]: </w:t>
      </w:r>
      <w:hyperlink r:id="rId24" w:history="1">
        <w:r w:rsidR="004A4E67" w:rsidRPr="002A7E33">
          <w:rPr>
            <w:rStyle w:val="Hyperlink"/>
            <w:sz w:val="22"/>
            <w:szCs w:val="22"/>
          </w:rPr>
          <w:t>https://youtu.be/WKem0OjArJs</w:t>
        </w:r>
      </w:hyperlink>
    </w:p>
    <w:p w14:paraId="4AA687F6" w14:textId="14D5E271" w:rsidR="00A22AB9" w:rsidRDefault="001E3223" w:rsidP="00DC4538">
      <w:pPr>
        <w:pStyle w:val="Title2"/>
        <w:jc w:val="left"/>
        <w:rPr>
          <w:sz w:val="22"/>
          <w:szCs w:val="22"/>
        </w:rPr>
      </w:pPr>
      <w:r>
        <w:rPr>
          <w:sz w:val="22"/>
          <w:szCs w:val="22"/>
        </w:rPr>
        <w:t xml:space="preserve">Here the first section of the lap shows how the A.I behaves and shows the general trend for the rest of the comparison too. The A.I. car likes to stay as centered as possible on the track, leaving as much room as possible between the walls and itself. </w:t>
      </w:r>
      <w:r w:rsidR="006D7742">
        <w:rPr>
          <w:sz w:val="22"/>
          <w:szCs w:val="22"/>
        </w:rPr>
        <w:t xml:space="preserve">This is definitely the safest way to navigate a track such as this as the likely hood of </w:t>
      </w:r>
      <w:r w:rsidR="00C63D1B">
        <w:rPr>
          <w:sz w:val="22"/>
          <w:szCs w:val="22"/>
        </w:rPr>
        <w:t xml:space="preserve">any collisions with a wall reduced under normal driving. Ignoring the wiggling, as this has been addressed in the previous section of the results gathered, comparing to the real car shows that whilst the racing line is not following before entering and exiting some tighter corners, on the first long </w:t>
      </w:r>
      <w:r w:rsidR="001D28FF">
        <w:rPr>
          <w:sz w:val="22"/>
          <w:szCs w:val="22"/>
        </w:rPr>
        <w:t>right-hand</w:t>
      </w:r>
      <w:r w:rsidR="00C63D1B">
        <w:rPr>
          <w:sz w:val="22"/>
          <w:szCs w:val="22"/>
        </w:rPr>
        <w:t xml:space="preserve"> corner however both cars are relatively centered on the track, showing a slight equality between the two even if this is due to the A.I. favouring the centre for safety reasons.</w:t>
      </w:r>
    </w:p>
    <w:p w14:paraId="1913582E" w14:textId="2ECD38B6" w:rsidR="004A4E67" w:rsidRDefault="001D28FF" w:rsidP="00DC4538">
      <w:pPr>
        <w:pStyle w:val="Title2"/>
        <w:jc w:val="left"/>
        <w:rPr>
          <w:sz w:val="22"/>
          <w:szCs w:val="22"/>
        </w:rPr>
      </w:pPr>
      <w:r>
        <w:rPr>
          <w:sz w:val="22"/>
          <w:szCs w:val="22"/>
        </w:rPr>
        <w:t>[V2]:</w:t>
      </w:r>
      <w:r w:rsidR="00BE5258">
        <w:rPr>
          <w:sz w:val="22"/>
          <w:szCs w:val="22"/>
        </w:rPr>
        <w:t xml:space="preserve"> </w:t>
      </w:r>
      <w:hyperlink r:id="rId25" w:history="1">
        <w:r w:rsidR="004A4E67" w:rsidRPr="002A7E33">
          <w:rPr>
            <w:rStyle w:val="Hyperlink"/>
            <w:sz w:val="22"/>
            <w:szCs w:val="22"/>
          </w:rPr>
          <w:t>https://youtu.be/WKem0OjArJs?t=103</w:t>
        </w:r>
      </w:hyperlink>
    </w:p>
    <w:p w14:paraId="237323FC" w14:textId="144E40A9" w:rsidR="001D28FF" w:rsidRDefault="00673FA8" w:rsidP="00DC4538">
      <w:pPr>
        <w:pStyle w:val="Title2"/>
        <w:jc w:val="left"/>
        <w:rPr>
          <w:sz w:val="22"/>
          <w:szCs w:val="22"/>
        </w:rPr>
      </w:pPr>
      <w:r>
        <w:rPr>
          <w:sz w:val="22"/>
          <w:szCs w:val="22"/>
        </w:rPr>
        <w:t xml:space="preserve"> This next section of the track </w:t>
      </w:r>
      <w:r w:rsidR="004041D3">
        <w:rPr>
          <w:sz w:val="22"/>
          <w:szCs w:val="22"/>
        </w:rPr>
        <w:t xml:space="preserve">shows the corners of Park through Gooseneck. </w:t>
      </w:r>
      <w:r w:rsidR="00BE5258">
        <w:rPr>
          <w:sz w:val="22"/>
          <w:szCs w:val="22"/>
        </w:rPr>
        <w:t xml:space="preserve">Another large behavioral aspect of the A.I. car is first shown here as well. On the approach to Park, I turn in relatively early to prepare for the corner as it is relatively sharp, especially after a long straight where speeds can exceed 100mph (in a real car), however comparatively the A.I. does not make such a preparation for the corner. </w:t>
      </w:r>
      <w:r w:rsidR="00A52E87">
        <w:rPr>
          <w:sz w:val="22"/>
          <w:szCs w:val="22"/>
        </w:rPr>
        <w:t>Thankfully, the speed the A.I. carried into the corner was not too great to cause it to collide with the wall, but the very late turn, that seems to be a reaction to the wall being very close, led to very sharp and harsh turns of the wheels, leading to the correction needed to get the car back on track and going straight for the next long right hander corner</w:t>
      </w:r>
      <w:r w:rsidR="007E7CC8">
        <w:rPr>
          <w:sz w:val="22"/>
          <w:szCs w:val="22"/>
        </w:rPr>
        <w:t xml:space="preserve">, </w:t>
      </w:r>
      <w:r w:rsidR="003A3B6D">
        <w:rPr>
          <w:sz w:val="22"/>
          <w:szCs w:val="22"/>
        </w:rPr>
        <w:t>leading</w:t>
      </w:r>
      <w:r w:rsidR="007E7CC8">
        <w:rPr>
          <w:sz w:val="22"/>
          <w:szCs w:val="22"/>
        </w:rPr>
        <w:t xml:space="preserve"> into the fast right-left of Gooseneck.</w:t>
      </w:r>
      <w:r w:rsidR="00BE5258">
        <w:rPr>
          <w:sz w:val="22"/>
          <w:szCs w:val="22"/>
        </w:rPr>
        <w:t xml:space="preserve"> </w:t>
      </w:r>
      <w:r w:rsidR="001F5FED">
        <w:rPr>
          <w:sz w:val="22"/>
          <w:szCs w:val="22"/>
        </w:rPr>
        <w:t>The car was very stable throughout this section and again, was able to imitate myself on track by staying central on the road.</w:t>
      </w:r>
      <w:r w:rsidR="00113852">
        <w:rPr>
          <w:sz w:val="22"/>
          <w:szCs w:val="22"/>
        </w:rPr>
        <w:t xml:space="preserve"> The A.I. was also more similar to my real drive where it used more of the track for the Gooseneck bends than previously seen and it was able to make less sharp and late actions to avoid the wall giving a better and more realistic driving line through this set of turns.</w:t>
      </w:r>
    </w:p>
    <w:p w14:paraId="7835E8DF" w14:textId="17920A1E" w:rsidR="00922436" w:rsidRDefault="0065300C" w:rsidP="00DC4538">
      <w:pPr>
        <w:pStyle w:val="Title2"/>
        <w:jc w:val="left"/>
        <w:rPr>
          <w:sz w:val="22"/>
          <w:szCs w:val="22"/>
        </w:rPr>
      </w:pPr>
      <w:r>
        <w:rPr>
          <w:sz w:val="22"/>
          <w:szCs w:val="22"/>
        </w:rPr>
        <w:t xml:space="preserve">[V2]: </w:t>
      </w:r>
      <w:hyperlink r:id="rId26" w:history="1">
        <w:r w:rsidR="00922436" w:rsidRPr="002A7E33">
          <w:rPr>
            <w:rStyle w:val="Hyperlink"/>
            <w:sz w:val="22"/>
            <w:szCs w:val="22"/>
          </w:rPr>
          <w:t>https://youtu.be/WKem0OjArJs?t=192</w:t>
        </w:r>
      </w:hyperlink>
    </w:p>
    <w:p w14:paraId="20BA75EC" w14:textId="234C8174" w:rsidR="00E64EB0" w:rsidRDefault="007F4CB9" w:rsidP="00DC4538">
      <w:pPr>
        <w:pStyle w:val="Title2"/>
        <w:jc w:val="left"/>
        <w:rPr>
          <w:sz w:val="22"/>
          <w:szCs w:val="22"/>
        </w:rPr>
      </w:pPr>
      <w:r>
        <w:rPr>
          <w:sz w:val="22"/>
          <w:szCs w:val="22"/>
        </w:rPr>
        <w:t xml:space="preserve">Next are the couple of corners of Mansfield and The Mountain, unfortunately, I have little experience with 3D modelling so when creating Cadwell Parks model, I was unable to capture the elevations changes that occur on track for the A.I to learn. </w:t>
      </w:r>
      <w:r w:rsidR="00F954C0">
        <w:rPr>
          <w:sz w:val="22"/>
          <w:szCs w:val="22"/>
        </w:rPr>
        <w:t>The cars late turn in, and extreme turn angle behavior is very apparent here with this set of turns. On each of the corners here, which are all similar, tight turns often with the opposite turn in rapid succession, the car makes its turn late into the corner, which needs an extreme angle to compensate for this tardiness of the turn</w:t>
      </w:r>
      <w:r w:rsidR="00FC66A7">
        <w:rPr>
          <w:sz w:val="22"/>
          <w:szCs w:val="22"/>
        </w:rPr>
        <w:t xml:space="preserve"> which then compounds into the next turn leading to another late and extreme turn </w:t>
      </w:r>
      <w:r w:rsidR="001C74C4">
        <w:rPr>
          <w:sz w:val="22"/>
          <w:szCs w:val="22"/>
        </w:rPr>
        <w:t xml:space="preserve">making </w:t>
      </w:r>
      <w:r w:rsidR="00FC66A7">
        <w:rPr>
          <w:sz w:val="22"/>
          <w:szCs w:val="22"/>
        </w:rPr>
        <w:t>the car behave very erratically</w:t>
      </w:r>
      <w:r w:rsidR="001C74C4">
        <w:rPr>
          <w:sz w:val="22"/>
          <w:szCs w:val="22"/>
        </w:rPr>
        <w:t xml:space="preserve">, </w:t>
      </w:r>
      <w:r w:rsidR="00FC66A7">
        <w:rPr>
          <w:sz w:val="22"/>
          <w:szCs w:val="22"/>
        </w:rPr>
        <w:t xml:space="preserve">then </w:t>
      </w:r>
      <w:r w:rsidR="001C74C4">
        <w:rPr>
          <w:sz w:val="22"/>
          <w:szCs w:val="22"/>
        </w:rPr>
        <w:t>causing</w:t>
      </w:r>
      <w:r w:rsidR="00FC66A7">
        <w:rPr>
          <w:sz w:val="22"/>
          <w:szCs w:val="22"/>
        </w:rPr>
        <w:t xml:space="preserve"> the correction </w:t>
      </w:r>
      <w:r w:rsidR="00E64EB0">
        <w:rPr>
          <w:sz w:val="22"/>
          <w:szCs w:val="22"/>
        </w:rPr>
        <w:t xml:space="preserve">to be </w:t>
      </w:r>
      <w:r w:rsidR="00FC66A7">
        <w:rPr>
          <w:sz w:val="22"/>
          <w:szCs w:val="22"/>
        </w:rPr>
        <w:t>even greater</w:t>
      </w:r>
      <w:r w:rsidR="00E64EB0">
        <w:rPr>
          <w:sz w:val="22"/>
          <w:szCs w:val="22"/>
        </w:rPr>
        <w:t>, when accelerating onto the next straight.</w:t>
      </w:r>
    </w:p>
    <w:p w14:paraId="32358BB1" w14:textId="6480D252" w:rsidR="004D00AD" w:rsidRDefault="004D7F10" w:rsidP="00DC4538">
      <w:pPr>
        <w:pStyle w:val="Title2"/>
        <w:jc w:val="left"/>
        <w:rPr>
          <w:sz w:val="22"/>
          <w:szCs w:val="22"/>
        </w:rPr>
      </w:pPr>
      <w:r>
        <w:rPr>
          <w:sz w:val="22"/>
          <w:szCs w:val="22"/>
        </w:rPr>
        <w:t xml:space="preserve">[V2]: </w:t>
      </w:r>
      <w:hyperlink r:id="rId27" w:history="1">
        <w:r w:rsidR="004D00AD" w:rsidRPr="002A7E33">
          <w:rPr>
            <w:rStyle w:val="Hyperlink"/>
            <w:sz w:val="22"/>
            <w:szCs w:val="22"/>
          </w:rPr>
          <w:t>https://youtu.be/WKem0OjArJs?t=279</w:t>
        </w:r>
      </w:hyperlink>
    </w:p>
    <w:p w14:paraId="080007ED" w14:textId="419BD5EE" w:rsidR="003C3DD0" w:rsidRDefault="00D44402" w:rsidP="00DC4538">
      <w:pPr>
        <w:pStyle w:val="Title2"/>
        <w:jc w:val="left"/>
        <w:rPr>
          <w:sz w:val="22"/>
          <w:szCs w:val="22"/>
        </w:rPr>
      </w:pPr>
      <w:r>
        <w:rPr>
          <w:sz w:val="22"/>
          <w:szCs w:val="22"/>
        </w:rPr>
        <w:t xml:space="preserve">In the last section of the track there is a set of ‘S’ bends </w:t>
      </w:r>
      <w:r w:rsidR="009A5196">
        <w:rPr>
          <w:sz w:val="22"/>
          <w:szCs w:val="22"/>
        </w:rPr>
        <w:t xml:space="preserve">which </w:t>
      </w:r>
      <w:r w:rsidR="002E7493">
        <w:rPr>
          <w:sz w:val="22"/>
          <w:szCs w:val="22"/>
        </w:rPr>
        <w:t>for a real driver</w:t>
      </w:r>
      <w:r w:rsidR="009A5196">
        <w:rPr>
          <w:sz w:val="22"/>
          <w:szCs w:val="22"/>
        </w:rPr>
        <w:t xml:space="preserve">, as can be seen by the video of myself driving, are very smooth and do not require too much steering input as you can use the whole track to reduce the sharpness of the corners allowing the car to flow over the bends quite elegantly. </w:t>
      </w:r>
      <w:r w:rsidR="009E51E0">
        <w:rPr>
          <w:sz w:val="22"/>
          <w:szCs w:val="22"/>
        </w:rPr>
        <w:t>With the A.I. car, as has already been discussed, the habit of late turn in</w:t>
      </w:r>
      <w:r w:rsidR="00FC58FE">
        <w:rPr>
          <w:sz w:val="22"/>
          <w:szCs w:val="22"/>
        </w:rPr>
        <w:t xml:space="preserve"> and an extreme reaction did not allow for this elegance to transpire to the A.I., with this set of corners being on of the main pain points </w:t>
      </w:r>
      <w:r w:rsidR="00FC58FE">
        <w:rPr>
          <w:sz w:val="22"/>
          <w:szCs w:val="22"/>
        </w:rPr>
        <w:lastRenderedPageBreak/>
        <w:t>when trying to replicate the real drive on track.</w:t>
      </w:r>
      <w:r w:rsidR="001360D8">
        <w:rPr>
          <w:sz w:val="22"/>
          <w:szCs w:val="22"/>
        </w:rPr>
        <w:t xml:space="preserve"> On each of the turns in this set (called Hall Bends</w:t>
      </w:r>
      <w:r w:rsidR="00CE30BF">
        <w:rPr>
          <w:sz w:val="22"/>
          <w:szCs w:val="22"/>
        </w:rPr>
        <w:t xml:space="preserve"> and the Hairpin</w:t>
      </w:r>
      <w:r w:rsidR="001360D8">
        <w:rPr>
          <w:sz w:val="22"/>
          <w:szCs w:val="22"/>
        </w:rPr>
        <w:t>)</w:t>
      </w:r>
      <w:r w:rsidR="00CE30BF">
        <w:rPr>
          <w:sz w:val="22"/>
          <w:szCs w:val="22"/>
        </w:rPr>
        <w:t xml:space="preserve">, the </w:t>
      </w:r>
      <w:r w:rsidR="00080399">
        <w:rPr>
          <w:sz w:val="22"/>
          <w:szCs w:val="22"/>
        </w:rPr>
        <w:t>autonomous car</w:t>
      </w:r>
      <w:r w:rsidR="00CE30BF">
        <w:rPr>
          <w:sz w:val="22"/>
          <w:szCs w:val="22"/>
        </w:rPr>
        <w:t xml:space="preserve"> took a late and extreme turn angle around which </w:t>
      </w:r>
      <w:r w:rsidR="00D427EC">
        <w:rPr>
          <w:sz w:val="22"/>
          <w:szCs w:val="22"/>
        </w:rPr>
        <w:t xml:space="preserve">it then tried to correct as it was entering the next corner in the sequence. This </w:t>
      </w:r>
      <w:r w:rsidR="00CE30BF">
        <w:rPr>
          <w:sz w:val="22"/>
          <w:szCs w:val="22"/>
        </w:rPr>
        <w:t xml:space="preserve">drastically hinders the performance and highlights the main </w:t>
      </w:r>
      <w:r w:rsidR="00094F8A">
        <w:rPr>
          <w:sz w:val="22"/>
          <w:szCs w:val="22"/>
        </w:rPr>
        <w:t>shortfall</w:t>
      </w:r>
      <w:r w:rsidR="00CE30BF">
        <w:rPr>
          <w:sz w:val="22"/>
          <w:szCs w:val="22"/>
        </w:rPr>
        <w:t xml:space="preserve"> of the data and inputs given into the network, not about the Evolutionary technique itself.</w:t>
      </w:r>
      <w:r w:rsidR="00936E4B">
        <w:rPr>
          <w:sz w:val="22"/>
          <w:szCs w:val="22"/>
        </w:rPr>
        <w:t xml:space="preserve"> </w:t>
      </w:r>
      <w:r w:rsidR="00080399">
        <w:rPr>
          <w:sz w:val="22"/>
          <w:szCs w:val="22"/>
        </w:rPr>
        <w:t>Given an adequate amount of data to train from, the A.I. could likely begin to mimic the driving style and line I took around these corners.</w:t>
      </w:r>
    </w:p>
    <w:p w14:paraId="314BF3B5" w14:textId="52C9C739" w:rsidR="00113852" w:rsidRDefault="003C3DD0" w:rsidP="00DC4538">
      <w:pPr>
        <w:pStyle w:val="Title2"/>
        <w:jc w:val="left"/>
        <w:rPr>
          <w:sz w:val="22"/>
          <w:szCs w:val="22"/>
        </w:rPr>
      </w:pPr>
      <w:r>
        <w:rPr>
          <w:sz w:val="22"/>
          <w:szCs w:val="22"/>
        </w:rPr>
        <w:t>I believe the reason for this behavior of the car</w:t>
      </w:r>
      <w:r w:rsidR="00FC66A7">
        <w:rPr>
          <w:sz w:val="22"/>
          <w:szCs w:val="22"/>
        </w:rPr>
        <w:t xml:space="preserve"> </w:t>
      </w:r>
      <w:r>
        <w:rPr>
          <w:sz w:val="22"/>
          <w:szCs w:val="22"/>
        </w:rPr>
        <w:t xml:space="preserve">is due to the lack of knowledge about the track and its environment. All that the car can see is what is directly in front of it, therefore making it unable to plan for a longer set of continuous corners, leading to this late, and extreme turns sometimes made, especially with tighter corners, where the LIDAR simulations cannot see around. In section 6 (Further Work) a potential fix for this issue is supplied, that should allow the car to see more of the track and </w:t>
      </w:r>
      <w:r w:rsidR="00E6139E">
        <w:rPr>
          <w:sz w:val="22"/>
          <w:szCs w:val="22"/>
        </w:rPr>
        <w:t>plan</w:t>
      </w:r>
      <w:r>
        <w:rPr>
          <w:sz w:val="22"/>
          <w:szCs w:val="22"/>
        </w:rPr>
        <w:t xml:space="preserve"> </w:t>
      </w:r>
      <w:r w:rsidR="00E6139E">
        <w:rPr>
          <w:sz w:val="22"/>
          <w:szCs w:val="22"/>
        </w:rPr>
        <w:t xml:space="preserve">ahead </w:t>
      </w:r>
      <w:r>
        <w:rPr>
          <w:sz w:val="22"/>
          <w:szCs w:val="22"/>
        </w:rPr>
        <w:t>for sets of corners, thus allowing it to take better, safer and faster lines around the track.</w:t>
      </w:r>
    </w:p>
    <w:p w14:paraId="1E79FA14" w14:textId="77777777" w:rsidR="009A5196" w:rsidRPr="00556E4D" w:rsidRDefault="009A5196" w:rsidP="00DC4538">
      <w:pPr>
        <w:pStyle w:val="Title2"/>
        <w:jc w:val="left"/>
        <w:rPr>
          <w:sz w:val="22"/>
          <w:szCs w:val="22"/>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541C473C"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the original intention of this </w:t>
      </w:r>
      <w:r w:rsidR="003D1C53">
        <w:rPr>
          <w:sz w:val="22"/>
          <w:szCs w:val="22"/>
        </w:rPr>
        <w:t>project</w:t>
      </w:r>
      <w:r w:rsidR="001B773A">
        <w:rPr>
          <w:sz w:val="22"/>
          <w:szCs w:val="22"/>
        </w:rPr>
        <w:t xml:space="preserve"> had been. Along the way, I have also been able to employ many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p>
    <w:p w14:paraId="6AEFC8DD" w14:textId="4FF7DB3A" w:rsidR="008A2AC0" w:rsidRDefault="008A2AC0" w:rsidP="000A20E2">
      <w:pPr>
        <w:ind w:firstLine="0"/>
        <w:rPr>
          <w:sz w:val="22"/>
          <w:szCs w:val="22"/>
        </w:rPr>
      </w:pPr>
      <w:r>
        <w:rPr>
          <w:sz w:val="22"/>
          <w:szCs w:val="22"/>
        </w:rPr>
        <w:t>Reading more in depth about all the different A.I. methods such as supervised, reinforcement and of course, evolutionary has broadened my knowledge on this topic and as a result allowed me to use these concepts in an application of my own choosing, even if there is not lots of use cases doing the same thing</w:t>
      </w:r>
      <w:r w:rsidR="00830A4A">
        <w:rPr>
          <w:sz w:val="22"/>
          <w:szCs w:val="22"/>
        </w:rPr>
        <w:t xml:space="preserve"> to learn and refer to</w:t>
      </w:r>
      <w:r>
        <w:rPr>
          <w:sz w:val="22"/>
          <w:szCs w:val="22"/>
        </w:rPr>
        <w:t xml:space="preserve">, such as was with this project. </w:t>
      </w:r>
      <w:r w:rsidR="00D4650C">
        <w:rPr>
          <w:sz w:val="22"/>
          <w:szCs w:val="22"/>
        </w:rPr>
        <w:t xml:space="preserve">Therefore, in terms of teaching me more about Artificial Intelligence, </w:t>
      </w:r>
      <w:r w:rsidR="00A901B2">
        <w:rPr>
          <w:sz w:val="22"/>
          <w:szCs w:val="22"/>
        </w:rPr>
        <w:t>its</w:t>
      </w:r>
      <w:r w:rsidR="00D4650C">
        <w:rPr>
          <w:sz w:val="22"/>
          <w:szCs w:val="22"/>
        </w:rPr>
        <w:t xml:space="preserve"> applications</w:t>
      </w:r>
      <w:r w:rsidR="00433EFB">
        <w:rPr>
          <w:sz w:val="22"/>
          <w:szCs w:val="22"/>
        </w:rPr>
        <w:t xml:space="preserve">, </w:t>
      </w:r>
      <w:r w:rsidR="00386730">
        <w:rPr>
          <w:sz w:val="22"/>
          <w:szCs w:val="22"/>
        </w:rPr>
        <w:t>and</w:t>
      </w:r>
      <w:r w:rsidR="00433EFB">
        <w:rPr>
          <w:sz w:val="22"/>
          <w:szCs w:val="22"/>
        </w:rPr>
        <w:t xml:space="preserve"> how to actually apply these A.I. techniques,</w:t>
      </w:r>
      <w:r w:rsidR="00D4650C">
        <w:rPr>
          <w:sz w:val="22"/>
          <w:szCs w:val="22"/>
        </w:rPr>
        <w:t xml:space="preserve"> this project has </w:t>
      </w:r>
      <w:r w:rsidR="00433EFB">
        <w:rPr>
          <w:sz w:val="22"/>
          <w:szCs w:val="22"/>
        </w:rPr>
        <w:t>also been a huge success for me.</w:t>
      </w:r>
    </w:p>
    <w:p w14:paraId="72A23209" w14:textId="2788B45D" w:rsidR="0053238D" w:rsidRDefault="0053238D" w:rsidP="000A20E2">
      <w:pPr>
        <w:ind w:firstLine="0"/>
        <w:rPr>
          <w:sz w:val="22"/>
          <w:szCs w:val="22"/>
        </w:rPr>
      </w:pPr>
      <w:r>
        <w:rPr>
          <w:sz w:val="22"/>
          <w:szCs w:val="22"/>
        </w:rPr>
        <w:t>I have also been able to learn how individual parameters on a Neural Network can influence the actions and outputs of said Neural Network, with such things as the range of the weights, as well as how parameters within a Genetic Algorithm affect the evolution of the Networks within the population. For example, increasing the mutation rate can allow for a larger search space, but may lead to a longer convergence time, leading to the potential of an adjustable mutation rate that decrease as fitness increases being used.</w:t>
      </w:r>
    </w:p>
    <w:p w14:paraId="7E3CE47B" w14:textId="0B724F43" w:rsidR="00610C7B" w:rsidRDefault="00610C7B" w:rsidP="000A20E2">
      <w:pPr>
        <w:ind w:firstLine="0"/>
        <w:rPr>
          <w:sz w:val="22"/>
          <w:szCs w:val="22"/>
        </w:rPr>
      </w:pPr>
      <w:r>
        <w:rPr>
          <w:sz w:val="22"/>
          <w:szCs w:val="22"/>
        </w:rPr>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can be used </w:t>
      </w:r>
      <w:r w:rsidR="005E6A1A">
        <w:rPr>
          <w:sz w:val="22"/>
          <w:szCs w:val="22"/>
        </w:rPr>
        <w:t>alongside</w:t>
      </w:r>
      <w:r w:rsidR="00EB67CA">
        <w:rPr>
          <w:sz w:val="22"/>
          <w:szCs w:val="22"/>
        </w:rPr>
        <w:t xml:space="preserve"> other road users.</w:t>
      </w:r>
    </w:p>
    <w:p w14:paraId="3B577D8E" w14:textId="04035EE9" w:rsidR="00F954C0" w:rsidRDefault="00F954C0" w:rsidP="000A20E2">
      <w:pPr>
        <w:ind w:firstLine="0"/>
        <w:rPr>
          <w:sz w:val="22"/>
          <w:szCs w:val="22"/>
        </w:rPr>
      </w:pPr>
      <w:r>
        <w:rPr>
          <w:sz w:val="22"/>
          <w:szCs w:val="22"/>
        </w:rPr>
        <w:lastRenderedPageBreak/>
        <w:t xml:space="preserve">The car did however behave in some unexpected ways, </w:t>
      </w:r>
      <w:r w:rsidR="007E5875">
        <w:rPr>
          <w:sz w:val="22"/>
          <w:szCs w:val="22"/>
        </w:rPr>
        <w:t xml:space="preserve">such as with the amount of wiggling that occurred during some sections of the track and with the late and extreme turns into some of the corners. </w:t>
      </w:r>
      <w:r w:rsidR="00277139">
        <w:rPr>
          <w:sz w:val="22"/>
          <w:szCs w:val="22"/>
        </w:rPr>
        <w:t xml:space="preserve">While the car was a success and safely navigated the whole track, these aspects leave some room for improvement, which will be </w:t>
      </w:r>
      <w:r w:rsidR="00425576">
        <w:rPr>
          <w:sz w:val="22"/>
          <w:szCs w:val="22"/>
        </w:rPr>
        <w:t>addressed,</w:t>
      </w:r>
      <w:r w:rsidR="00277139">
        <w:rPr>
          <w:sz w:val="22"/>
          <w:szCs w:val="22"/>
        </w:rPr>
        <w:t xml:space="preserve"> and fixes suggested for these issues in the Further Work section below. </w:t>
      </w:r>
    </w:p>
    <w:p w14:paraId="09D9B7A3" w14:textId="5A13DB04" w:rsidR="005E6A1A" w:rsidRDefault="005E6A1A" w:rsidP="000A20E2">
      <w:pPr>
        <w:ind w:firstLine="0"/>
        <w:rPr>
          <w:sz w:val="22"/>
          <w:szCs w:val="22"/>
        </w:rPr>
      </w:pPr>
      <w:r>
        <w:rPr>
          <w:sz w:val="22"/>
          <w:szCs w:val="22"/>
        </w:rPr>
        <w:t>To sum up the successes in one sentence: I have been able to grow my knowledge of A.I. and Evolutionary Learning to apply this method 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to explore the benefits of this method</w:t>
      </w:r>
      <w:r w:rsidR="00EB094F">
        <w:rPr>
          <w:sz w:val="22"/>
          <w:szCs w:val="22"/>
        </w:rPr>
        <w:t>, such as its r</w:t>
      </w:r>
      <w:r w:rsidR="003C20E3">
        <w:rPr>
          <w:sz w:val="22"/>
          <w:szCs w:val="22"/>
        </w:rPr>
        <w:t>a</w:t>
      </w:r>
      <w:r w:rsidR="00EB094F">
        <w:rPr>
          <w:sz w:val="22"/>
          <w:szCs w:val="22"/>
        </w:rPr>
        <w:t>pid learning</w:t>
      </w:r>
      <w:r>
        <w:rPr>
          <w:sz w:val="22"/>
          <w:szCs w:val="22"/>
        </w:rPr>
        <w:t xml:space="preserve">, whilst also learning about all other methods of Artificial Intelligence and building on my wealth of knowledge already created by my studies at </w:t>
      </w:r>
      <w:r w:rsidR="003C48D7">
        <w:rPr>
          <w:sz w:val="22"/>
          <w:szCs w:val="22"/>
        </w:rPr>
        <w:t>university</w:t>
      </w:r>
      <w:r>
        <w:rPr>
          <w:sz w:val="22"/>
          <w:szCs w:val="22"/>
        </w:rPr>
        <w:t>.</w:t>
      </w:r>
    </w:p>
    <w:p w14:paraId="1B92CAD2" w14:textId="77777777" w:rsidR="00FD1AC5" w:rsidRDefault="00FD1AC5" w:rsidP="000A20E2">
      <w:pPr>
        <w:ind w:firstLine="0"/>
      </w:pPr>
    </w:p>
    <w:p w14:paraId="7608453A" w14:textId="263D5FD9" w:rsidR="00A07987" w:rsidRDefault="00A07987" w:rsidP="000A20E2">
      <w:pPr>
        <w:ind w:firstLine="0"/>
      </w:pPr>
      <w:r>
        <w:t>Further work:</w:t>
      </w:r>
    </w:p>
    <w:p w14:paraId="6EC275AB" w14:textId="360F8225" w:rsidR="00B324A9" w:rsidRDefault="00A07987" w:rsidP="000A20E2">
      <w:pPr>
        <w:ind w:firstLine="0"/>
        <w:rPr>
          <w:sz w:val="22"/>
          <w:szCs w:val="22"/>
        </w:rPr>
      </w:pPr>
      <w:r>
        <w:rPr>
          <w:sz w:val="22"/>
          <w:szCs w:val="22"/>
        </w:rPr>
        <w:t xml:space="preserve">Whilst this project was a success for what I set out to do from the start, some improvements can be made. </w:t>
      </w:r>
      <w:r w:rsidR="00693C75">
        <w:rPr>
          <w:sz w:val="22"/>
          <w:szCs w:val="22"/>
        </w:rPr>
        <w:t>First and foremost, I believe the inputs the Neural Network receives could be improved.</w:t>
      </w:r>
      <w:r w:rsidR="004D7B61">
        <w:rPr>
          <w:sz w:val="22"/>
          <w:szCs w:val="22"/>
        </w:rPr>
        <w:t xml:space="preserve"> Adding a camera to the car and using this as input would help with the cars understanding of the track and where it can drive, as well as extra knowledge of what will be following a given corner. Comparing how this would work to my method, my method allowed the car to only see what was directly in front of it and nothing further ahead, which, prevented any planning ahead by the A.I.</w:t>
      </w:r>
      <w:r w:rsidR="000A0E9E">
        <w:rPr>
          <w:sz w:val="22"/>
          <w:szCs w:val="22"/>
        </w:rPr>
        <w:t>, such as seeing a corner and also being able to tell how sharp the corner is as well as what is following the corner (i.e., is there another bend or a straight).</w:t>
      </w:r>
    </w:p>
    <w:p w14:paraId="29D7F0DA" w14:textId="7E980300" w:rsidR="003063FD" w:rsidRDefault="00B324A9" w:rsidP="000A20E2">
      <w:pPr>
        <w:ind w:firstLine="0"/>
        <w:rPr>
          <w:sz w:val="22"/>
          <w:szCs w:val="22"/>
        </w:rPr>
      </w:pPr>
      <w:r>
        <w:rPr>
          <w:sz w:val="22"/>
          <w:szCs w:val="22"/>
        </w:rPr>
        <w:t>If this could be implemented into the car, I believe this would already hugely improve the stability of the car and prevent any of the ‘wiggling’ that occurred with my method.</w:t>
      </w:r>
      <w:r w:rsidR="00A428C4">
        <w:rPr>
          <w:sz w:val="22"/>
          <w:szCs w:val="22"/>
        </w:rPr>
        <w:t xml:space="preserve"> </w:t>
      </w:r>
      <w:r w:rsidR="003063FD">
        <w:rPr>
          <w:sz w:val="22"/>
          <w:szCs w:val="22"/>
        </w:rPr>
        <w:t xml:space="preserve">It would also allow for the car to ‘see’ further ahead on the track and better prepare for the upcoming corners and sets of continuous corners, which would help create a more realistic driving simulation when compared to a real driver around the same track. </w:t>
      </w:r>
      <w:r w:rsidR="0036513E">
        <w:rPr>
          <w:sz w:val="22"/>
          <w:szCs w:val="22"/>
        </w:rPr>
        <w:t>Hopefully, the car would be able to drive more accurate racing lines, avoid the late and extreme turns into some corner, thus removing the need to correct this mistake and overall making the car faster and more stable which will also lead to it becoming safer.</w:t>
      </w:r>
    </w:p>
    <w:p w14:paraId="36E6C008" w14:textId="39591719" w:rsidR="00A07987" w:rsidRDefault="00A428C4" w:rsidP="000A20E2">
      <w:pPr>
        <w:ind w:firstLine="0"/>
        <w:rPr>
          <w:sz w:val="22"/>
          <w:szCs w:val="22"/>
        </w:rPr>
      </w:pPr>
      <w:r>
        <w:rPr>
          <w:sz w:val="22"/>
          <w:szCs w:val="22"/>
        </w:rPr>
        <w:t xml:space="preserve">This addition of a camera view would not replace the current ray simulation as this can be extremely useful for measuring distances </w:t>
      </w:r>
      <w:r w:rsidR="00AA5E2A">
        <w:rPr>
          <w:sz w:val="22"/>
          <w:szCs w:val="22"/>
        </w:rPr>
        <w:t xml:space="preserve">since </w:t>
      </w:r>
      <w:r>
        <w:rPr>
          <w:sz w:val="22"/>
          <w:szCs w:val="22"/>
        </w:rPr>
        <w:t xml:space="preserve">it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79272842" w:rsidR="0048751F" w:rsidRDefault="002D5BA6" w:rsidP="000A20E2">
      <w:pPr>
        <w:ind w:firstLine="0"/>
        <w:rPr>
          <w:sz w:val="22"/>
          <w:szCs w:val="22"/>
        </w:rPr>
      </w:pPr>
      <w:r>
        <w:rPr>
          <w:sz w:val="22"/>
          <w:szCs w:val="22"/>
        </w:rPr>
        <w:t>Starting to apply this method to more complex scenarios will also be a key area of development for this evolutionary method</w:t>
      </w:r>
      <w:r w:rsidR="009B682F">
        <w:rPr>
          <w:sz w:val="22"/>
          <w:szCs w:val="22"/>
        </w:rPr>
        <w:t xml:space="preserve">. </w:t>
      </w:r>
      <w:r w:rsidR="009C6889">
        <w:rPr>
          <w:sz w:val="22"/>
          <w:szCs w:val="22"/>
        </w:rPr>
        <w:t>Training in</w:t>
      </w:r>
      <w:r w:rsidR="009B682F">
        <w:rPr>
          <w:sz w:val="22"/>
          <w:szCs w:val="22"/>
        </w:rPr>
        <w:t xml:space="preserve"> scenarios with other cars, traffic signs/signals and some unpredictable events to test the limits of what this method of learning can be used for within the space of autonomous vehicles.</w:t>
      </w:r>
    </w:p>
    <w:p w14:paraId="737A7A30" w14:textId="77777777" w:rsidR="006A415F" w:rsidRDefault="009B682F" w:rsidP="000A20E2">
      <w:pPr>
        <w:ind w:firstLine="0"/>
        <w:rPr>
          <w:sz w:val="22"/>
          <w:szCs w:val="22"/>
        </w:rPr>
      </w:pPr>
      <w:r>
        <w:rPr>
          <w:sz w:val="22"/>
          <w:szCs w:val="22"/>
        </w:rPr>
        <w:t xml:space="preserve"> </w:t>
      </w:r>
    </w:p>
    <w:p w14:paraId="15C241BC" w14:textId="26826571" w:rsidR="00055FDD" w:rsidRPr="006A415F" w:rsidRDefault="000A20E2" w:rsidP="000A20E2">
      <w:pPr>
        <w:ind w:firstLine="0"/>
        <w:rPr>
          <w:sz w:val="22"/>
          <w:szCs w:val="22"/>
        </w:rPr>
      </w:pPr>
      <w:r w:rsidRPr="000A20E2">
        <w:rPr>
          <w:sz w:val="32"/>
          <w:szCs w:val="32"/>
          <w:u w:val="single"/>
        </w:rPr>
        <w:lastRenderedPageBreak/>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8"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lastRenderedPageBreak/>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9"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30"/>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A4CD8" w14:textId="77777777" w:rsidR="00A4215C" w:rsidRDefault="00A4215C">
      <w:pPr>
        <w:spacing w:line="240" w:lineRule="auto"/>
      </w:pPr>
      <w:r>
        <w:separator/>
      </w:r>
    </w:p>
    <w:p w14:paraId="5132B80F" w14:textId="77777777" w:rsidR="00A4215C" w:rsidRDefault="00A4215C"/>
  </w:endnote>
  <w:endnote w:type="continuationSeparator" w:id="0">
    <w:p w14:paraId="29BAA11F" w14:textId="77777777" w:rsidR="00A4215C" w:rsidRDefault="00A4215C">
      <w:pPr>
        <w:spacing w:line="240" w:lineRule="auto"/>
      </w:pPr>
      <w:r>
        <w:continuationSeparator/>
      </w:r>
    </w:p>
    <w:p w14:paraId="77C3FCB2" w14:textId="77777777" w:rsidR="00A4215C" w:rsidRDefault="00A421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9F3A4" w14:textId="77777777" w:rsidR="00A4215C" w:rsidRDefault="00A4215C">
      <w:pPr>
        <w:spacing w:line="240" w:lineRule="auto"/>
      </w:pPr>
      <w:r>
        <w:separator/>
      </w:r>
    </w:p>
    <w:p w14:paraId="4EB4BE75" w14:textId="77777777" w:rsidR="00A4215C" w:rsidRDefault="00A4215C"/>
  </w:footnote>
  <w:footnote w:type="continuationSeparator" w:id="0">
    <w:p w14:paraId="769C811A" w14:textId="77777777" w:rsidR="00A4215C" w:rsidRDefault="00A4215C">
      <w:pPr>
        <w:spacing w:line="240" w:lineRule="auto"/>
      </w:pPr>
      <w:r>
        <w:continuationSeparator/>
      </w:r>
    </w:p>
    <w:p w14:paraId="6D11BEC0" w14:textId="77777777" w:rsidR="00A4215C" w:rsidRDefault="00A421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2DDC"/>
    <w:rsid w:val="00013E24"/>
    <w:rsid w:val="0001715F"/>
    <w:rsid w:val="0001747B"/>
    <w:rsid w:val="00017D2D"/>
    <w:rsid w:val="00020F8B"/>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033F"/>
    <w:rsid w:val="0007298A"/>
    <w:rsid w:val="00074D38"/>
    <w:rsid w:val="00077895"/>
    <w:rsid w:val="00080399"/>
    <w:rsid w:val="00081A32"/>
    <w:rsid w:val="000827E2"/>
    <w:rsid w:val="00083B14"/>
    <w:rsid w:val="00083ECA"/>
    <w:rsid w:val="000845AF"/>
    <w:rsid w:val="00086BEB"/>
    <w:rsid w:val="0009094E"/>
    <w:rsid w:val="0009179F"/>
    <w:rsid w:val="00094F8A"/>
    <w:rsid w:val="00097476"/>
    <w:rsid w:val="00097BEC"/>
    <w:rsid w:val="000A0E9E"/>
    <w:rsid w:val="000A20E2"/>
    <w:rsid w:val="000A60DD"/>
    <w:rsid w:val="000B0BBD"/>
    <w:rsid w:val="000B35FA"/>
    <w:rsid w:val="000B4021"/>
    <w:rsid w:val="000B499E"/>
    <w:rsid w:val="000C0521"/>
    <w:rsid w:val="000C4588"/>
    <w:rsid w:val="000C55B4"/>
    <w:rsid w:val="000D163E"/>
    <w:rsid w:val="000D2383"/>
    <w:rsid w:val="000D30B2"/>
    <w:rsid w:val="000D3F41"/>
    <w:rsid w:val="000E4FB3"/>
    <w:rsid w:val="000E5207"/>
    <w:rsid w:val="000E73AF"/>
    <w:rsid w:val="000F0B2D"/>
    <w:rsid w:val="000F290E"/>
    <w:rsid w:val="000F52A4"/>
    <w:rsid w:val="0010350A"/>
    <w:rsid w:val="00103948"/>
    <w:rsid w:val="00103CBA"/>
    <w:rsid w:val="001053AF"/>
    <w:rsid w:val="0010701A"/>
    <w:rsid w:val="00107F58"/>
    <w:rsid w:val="00110FF1"/>
    <w:rsid w:val="00112594"/>
    <w:rsid w:val="00113852"/>
    <w:rsid w:val="001145E8"/>
    <w:rsid w:val="00115DF3"/>
    <w:rsid w:val="00117914"/>
    <w:rsid w:val="0012214D"/>
    <w:rsid w:val="00124360"/>
    <w:rsid w:val="0012682B"/>
    <w:rsid w:val="001351E1"/>
    <w:rsid w:val="00135A2B"/>
    <w:rsid w:val="001360D8"/>
    <w:rsid w:val="00137A4B"/>
    <w:rsid w:val="00140FBE"/>
    <w:rsid w:val="0014260E"/>
    <w:rsid w:val="0014352B"/>
    <w:rsid w:val="001454A8"/>
    <w:rsid w:val="001473E2"/>
    <w:rsid w:val="00151032"/>
    <w:rsid w:val="00151DF9"/>
    <w:rsid w:val="00151F46"/>
    <w:rsid w:val="00156D1C"/>
    <w:rsid w:val="00157E5A"/>
    <w:rsid w:val="00160718"/>
    <w:rsid w:val="00160D18"/>
    <w:rsid w:val="00161587"/>
    <w:rsid w:val="001615CE"/>
    <w:rsid w:val="00164511"/>
    <w:rsid w:val="0016491C"/>
    <w:rsid w:val="00165CC6"/>
    <w:rsid w:val="001663AA"/>
    <w:rsid w:val="00170F3C"/>
    <w:rsid w:val="00173FD2"/>
    <w:rsid w:val="00180C55"/>
    <w:rsid w:val="00181D34"/>
    <w:rsid w:val="00182315"/>
    <w:rsid w:val="0018251F"/>
    <w:rsid w:val="00186250"/>
    <w:rsid w:val="00192EAA"/>
    <w:rsid w:val="00195883"/>
    <w:rsid w:val="001962E2"/>
    <w:rsid w:val="001A3E92"/>
    <w:rsid w:val="001A5FF3"/>
    <w:rsid w:val="001B3682"/>
    <w:rsid w:val="001B5B3C"/>
    <w:rsid w:val="001B773A"/>
    <w:rsid w:val="001B7DA3"/>
    <w:rsid w:val="001C0789"/>
    <w:rsid w:val="001C07EA"/>
    <w:rsid w:val="001C0834"/>
    <w:rsid w:val="001C5808"/>
    <w:rsid w:val="001C74C4"/>
    <w:rsid w:val="001D1B60"/>
    <w:rsid w:val="001D28FF"/>
    <w:rsid w:val="001D6490"/>
    <w:rsid w:val="001E3223"/>
    <w:rsid w:val="001E392A"/>
    <w:rsid w:val="001E412F"/>
    <w:rsid w:val="001E4C1D"/>
    <w:rsid w:val="001E4CDE"/>
    <w:rsid w:val="001E6578"/>
    <w:rsid w:val="001F20EF"/>
    <w:rsid w:val="001F2875"/>
    <w:rsid w:val="001F42D7"/>
    <w:rsid w:val="001F5FED"/>
    <w:rsid w:val="00201CBB"/>
    <w:rsid w:val="00203079"/>
    <w:rsid w:val="002048EC"/>
    <w:rsid w:val="00205BF8"/>
    <w:rsid w:val="00205F34"/>
    <w:rsid w:val="00210B49"/>
    <w:rsid w:val="00213573"/>
    <w:rsid w:val="00215D1A"/>
    <w:rsid w:val="0021690D"/>
    <w:rsid w:val="00221B63"/>
    <w:rsid w:val="00222554"/>
    <w:rsid w:val="00227223"/>
    <w:rsid w:val="00235502"/>
    <w:rsid w:val="00236A50"/>
    <w:rsid w:val="00236E1B"/>
    <w:rsid w:val="00237517"/>
    <w:rsid w:val="00237FBC"/>
    <w:rsid w:val="0025149A"/>
    <w:rsid w:val="0025785E"/>
    <w:rsid w:val="0026064B"/>
    <w:rsid w:val="00260AF3"/>
    <w:rsid w:val="00262B61"/>
    <w:rsid w:val="002637DD"/>
    <w:rsid w:val="00263AD8"/>
    <w:rsid w:val="0026434D"/>
    <w:rsid w:val="00266AFA"/>
    <w:rsid w:val="00270A4B"/>
    <w:rsid w:val="00272AE8"/>
    <w:rsid w:val="002750E6"/>
    <w:rsid w:val="0027522B"/>
    <w:rsid w:val="00277139"/>
    <w:rsid w:val="0028798D"/>
    <w:rsid w:val="002919E3"/>
    <w:rsid w:val="00294409"/>
    <w:rsid w:val="00295190"/>
    <w:rsid w:val="00296002"/>
    <w:rsid w:val="0029644A"/>
    <w:rsid w:val="002970F9"/>
    <w:rsid w:val="002A1647"/>
    <w:rsid w:val="002B14F8"/>
    <w:rsid w:val="002B19A0"/>
    <w:rsid w:val="002B2066"/>
    <w:rsid w:val="002B4A55"/>
    <w:rsid w:val="002B5C4B"/>
    <w:rsid w:val="002B6113"/>
    <w:rsid w:val="002C02F2"/>
    <w:rsid w:val="002C0816"/>
    <w:rsid w:val="002C5605"/>
    <w:rsid w:val="002C73C1"/>
    <w:rsid w:val="002D3829"/>
    <w:rsid w:val="002D5BA6"/>
    <w:rsid w:val="002E1641"/>
    <w:rsid w:val="002E27AC"/>
    <w:rsid w:val="002E3168"/>
    <w:rsid w:val="002E3398"/>
    <w:rsid w:val="002E3596"/>
    <w:rsid w:val="002E6EAF"/>
    <w:rsid w:val="002E7493"/>
    <w:rsid w:val="002F0B0F"/>
    <w:rsid w:val="002F23BC"/>
    <w:rsid w:val="002F6565"/>
    <w:rsid w:val="002F69FF"/>
    <w:rsid w:val="002F76F2"/>
    <w:rsid w:val="002F7D90"/>
    <w:rsid w:val="003063FD"/>
    <w:rsid w:val="0031137A"/>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9EA"/>
    <w:rsid w:val="00353BF2"/>
    <w:rsid w:val="00353F0B"/>
    <w:rsid w:val="00355931"/>
    <w:rsid w:val="00355DCA"/>
    <w:rsid w:val="00355F71"/>
    <w:rsid w:val="00360899"/>
    <w:rsid w:val="00360D43"/>
    <w:rsid w:val="003636D9"/>
    <w:rsid w:val="003649AE"/>
    <w:rsid w:val="0036513E"/>
    <w:rsid w:val="00365BA0"/>
    <w:rsid w:val="0036669B"/>
    <w:rsid w:val="003723FE"/>
    <w:rsid w:val="00372572"/>
    <w:rsid w:val="0037372B"/>
    <w:rsid w:val="00375BB3"/>
    <w:rsid w:val="003772D5"/>
    <w:rsid w:val="00385826"/>
    <w:rsid w:val="00386730"/>
    <w:rsid w:val="00386F7B"/>
    <w:rsid w:val="00386F94"/>
    <w:rsid w:val="0039118D"/>
    <w:rsid w:val="0039253E"/>
    <w:rsid w:val="00394D4F"/>
    <w:rsid w:val="00395B11"/>
    <w:rsid w:val="003A3B6D"/>
    <w:rsid w:val="003A6EC0"/>
    <w:rsid w:val="003B10D7"/>
    <w:rsid w:val="003B65A8"/>
    <w:rsid w:val="003C0760"/>
    <w:rsid w:val="003C1743"/>
    <w:rsid w:val="003C20E3"/>
    <w:rsid w:val="003C2449"/>
    <w:rsid w:val="003C3DD0"/>
    <w:rsid w:val="003C48D7"/>
    <w:rsid w:val="003C4946"/>
    <w:rsid w:val="003D023D"/>
    <w:rsid w:val="003D1C53"/>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41D3"/>
    <w:rsid w:val="004059A0"/>
    <w:rsid w:val="00407623"/>
    <w:rsid w:val="00407F3E"/>
    <w:rsid w:val="00410A42"/>
    <w:rsid w:val="00411EE1"/>
    <w:rsid w:val="00415327"/>
    <w:rsid w:val="004166F6"/>
    <w:rsid w:val="00416A97"/>
    <w:rsid w:val="00420261"/>
    <w:rsid w:val="00420BB3"/>
    <w:rsid w:val="00421A9F"/>
    <w:rsid w:val="004224E3"/>
    <w:rsid w:val="00422A68"/>
    <w:rsid w:val="004233CE"/>
    <w:rsid w:val="0042388F"/>
    <w:rsid w:val="00425576"/>
    <w:rsid w:val="00431A71"/>
    <w:rsid w:val="00433EFB"/>
    <w:rsid w:val="0044315A"/>
    <w:rsid w:val="00443574"/>
    <w:rsid w:val="004435D7"/>
    <w:rsid w:val="00443622"/>
    <w:rsid w:val="00443B09"/>
    <w:rsid w:val="004514EE"/>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8751F"/>
    <w:rsid w:val="004904D3"/>
    <w:rsid w:val="004910A3"/>
    <w:rsid w:val="00491175"/>
    <w:rsid w:val="004916CF"/>
    <w:rsid w:val="00491DAB"/>
    <w:rsid w:val="00491FD2"/>
    <w:rsid w:val="00493042"/>
    <w:rsid w:val="00495BC0"/>
    <w:rsid w:val="004970C9"/>
    <w:rsid w:val="004A0A7A"/>
    <w:rsid w:val="004A2E73"/>
    <w:rsid w:val="004A4E67"/>
    <w:rsid w:val="004B088F"/>
    <w:rsid w:val="004B2028"/>
    <w:rsid w:val="004B388B"/>
    <w:rsid w:val="004B68A9"/>
    <w:rsid w:val="004C091C"/>
    <w:rsid w:val="004C0ED5"/>
    <w:rsid w:val="004C2CEE"/>
    <w:rsid w:val="004C5300"/>
    <w:rsid w:val="004D00AD"/>
    <w:rsid w:val="004D1C0C"/>
    <w:rsid w:val="004D34CC"/>
    <w:rsid w:val="004D4346"/>
    <w:rsid w:val="004D448A"/>
    <w:rsid w:val="004D7B61"/>
    <w:rsid w:val="004D7F10"/>
    <w:rsid w:val="004E01A5"/>
    <w:rsid w:val="004E4BAB"/>
    <w:rsid w:val="004E6E6E"/>
    <w:rsid w:val="004E78E9"/>
    <w:rsid w:val="004E7CE0"/>
    <w:rsid w:val="004F0676"/>
    <w:rsid w:val="004F306E"/>
    <w:rsid w:val="004F4E0D"/>
    <w:rsid w:val="004F5284"/>
    <w:rsid w:val="00500FD3"/>
    <w:rsid w:val="00506970"/>
    <w:rsid w:val="00506F9F"/>
    <w:rsid w:val="0051185D"/>
    <w:rsid w:val="005237ED"/>
    <w:rsid w:val="00524358"/>
    <w:rsid w:val="0052640D"/>
    <w:rsid w:val="00531304"/>
    <w:rsid w:val="0053238D"/>
    <w:rsid w:val="00532CC4"/>
    <w:rsid w:val="00532EC6"/>
    <w:rsid w:val="00533EF6"/>
    <w:rsid w:val="00534881"/>
    <w:rsid w:val="00535EC9"/>
    <w:rsid w:val="0053611D"/>
    <w:rsid w:val="00536EB6"/>
    <w:rsid w:val="0054282D"/>
    <w:rsid w:val="00545C73"/>
    <w:rsid w:val="00551A02"/>
    <w:rsid w:val="00551AF2"/>
    <w:rsid w:val="005534FA"/>
    <w:rsid w:val="005538E3"/>
    <w:rsid w:val="00553D65"/>
    <w:rsid w:val="00556E4D"/>
    <w:rsid w:val="00556E92"/>
    <w:rsid w:val="0055792E"/>
    <w:rsid w:val="00557AC6"/>
    <w:rsid w:val="0056155C"/>
    <w:rsid w:val="00561D7F"/>
    <w:rsid w:val="0056253F"/>
    <w:rsid w:val="00564D87"/>
    <w:rsid w:val="005654D2"/>
    <w:rsid w:val="00572DF6"/>
    <w:rsid w:val="00573694"/>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045C"/>
    <w:rsid w:val="005D3A03"/>
    <w:rsid w:val="005D3AA1"/>
    <w:rsid w:val="005D3ADA"/>
    <w:rsid w:val="005D5E13"/>
    <w:rsid w:val="005D6B05"/>
    <w:rsid w:val="005D73C9"/>
    <w:rsid w:val="005E0260"/>
    <w:rsid w:val="005E2D1C"/>
    <w:rsid w:val="005E3264"/>
    <w:rsid w:val="005E46FD"/>
    <w:rsid w:val="005E6585"/>
    <w:rsid w:val="005E6A1A"/>
    <w:rsid w:val="005E7CED"/>
    <w:rsid w:val="005F37FF"/>
    <w:rsid w:val="005F5B50"/>
    <w:rsid w:val="005F626F"/>
    <w:rsid w:val="00601A21"/>
    <w:rsid w:val="00601B8A"/>
    <w:rsid w:val="00602E6A"/>
    <w:rsid w:val="00606CF8"/>
    <w:rsid w:val="00610C7B"/>
    <w:rsid w:val="0061104B"/>
    <w:rsid w:val="006111A3"/>
    <w:rsid w:val="00612047"/>
    <w:rsid w:val="00613908"/>
    <w:rsid w:val="006159F1"/>
    <w:rsid w:val="00616CC0"/>
    <w:rsid w:val="00617F0B"/>
    <w:rsid w:val="006207A4"/>
    <w:rsid w:val="00620A37"/>
    <w:rsid w:val="006214FE"/>
    <w:rsid w:val="006223F5"/>
    <w:rsid w:val="0062450A"/>
    <w:rsid w:val="006245B9"/>
    <w:rsid w:val="00624BC8"/>
    <w:rsid w:val="006260F7"/>
    <w:rsid w:val="006273DD"/>
    <w:rsid w:val="00627C1C"/>
    <w:rsid w:val="00630B48"/>
    <w:rsid w:val="00632B70"/>
    <w:rsid w:val="00633771"/>
    <w:rsid w:val="00634385"/>
    <w:rsid w:val="00637EFA"/>
    <w:rsid w:val="00641D3E"/>
    <w:rsid w:val="00641F54"/>
    <w:rsid w:val="0064274D"/>
    <w:rsid w:val="00645635"/>
    <w:rsid w:val="00646BB2"/>
    <w:rsid w:val="0065300C"/>
    <w:rsid w:val="0065575C"/>
    <w:rsid w:val="0065617A"/>
    <w:rsid w:val="00656C88"/>
    <w:rsid w:val="006622C9"/>
    <w:rsid w:val="00662E27"/>
    <w:rsid w:val="00664425"/>
    <w:rsid w:val="006647B2"/>
    <w:rsid w:val="00667110"/>
    <w:rsid w:val="006703B9"/>
    <w:rsid w:val="00673215"/>
    <w:rsid w:val="00673387"/>
    <w:rsid w:val="00673FA8"/>
    <w:rsid w:val="00674838"/>
    <w:rsid w:val="006756DE"/>
    <w:rsid w:val="0067625B"/>
    <w:rsid w:val="00681AF5"/>
    <w:rsid w:val="00683AEA"/>
    <w:rsid w:val="00683E11"/>
    <w:rsid w:val="00693B26"/>
    <w:rsid w:val="00693C75"/>
    <w:rsid w:val="00694641"/>
    <w:rsid w:val="00696C7A"/>
    <w:rsid w:val="006A1E9C"/>
    <w:rsid w:val="006A314D"/>
    <w:rsid w:val="006A362C"/>
    <w:rsid w:val="006A415F"/>
    <w:rsid w:val="006A452D"/>
    <w:rsid w:val="006A453F"/>
    <w:rsid w:val="006A4EAA"/>
    <w:rsid w:val="006A53B8"/>
    <w:rsid w:val="006B017A"/>
    <w:rsid w:val="006B115C"/>
    <w:rsid w:val="006B1553"/>
    <w:rsid w:val="006B3203"/>
    <w:rsid w:val="006B3802"/>
    <w:rsid w:val="006C1A36"/>
    <w:rsid w:val="006C2773"/>
    <w:rsid w:val="006C2849"/>
    <w:rsid w:val="006C44F7"/>
    <w:rsid w:val="006C750B"/>
    <w:rsid w:val="006D2DA5"/>
    <w:rsid w:val="006D341C"/>
    <w:rsid w:val="006D7742"/>
    <w:rsid w:val="006E595B"/>
    <w:rsid w:val="006E6BFE"/>
    <w:rsid w:val="006E7DF6"/>
    <w:rsid w:val="006F0A75"/>
    <w:rsid w:val="006F53C4"/>
    <w:rsid w:val="006F670A"/>
    <w:rsid w:val="00700985"/>
    <w:rsid w:val="00700FF8"/>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3261"/>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5C16"/>
    <w:rsid w:val="00767C22"/>
    <w:rsid w:val="007718F7"/>
    <w:rsid w:val="00774C8B"/>
    <w:rsid w:val="00775448"/>
    <w:rsid w:val="007801EC"/>
    <w:rsid w:val="00781829"/>
    <w:rsid w:val="00782B8B"/>
    <w:rsid w:val="007842A0"/>
    <w:rsid w:val="00785C84"/>
    <w:rsid w:val="00786B74"/>
    <w:rsid w:val="00791715"/>
    <w:rsid w:val="007A1393"/>
    <w:rsid w:val="007A1D3A"/>
    <w:rsid w:val="007A4067"/>
    <w:rsid w:val="007B175C"/>
    <w:rsid w:val="007B2669"/>
    <w:rsid w:val="007B60BF"/>
    <w:rsid w:val="007B64AD"/>
    <w:rsid w:val="007C04CF"/>
    <w:rsid w:val="007C376D"/>
    <w:rsid w:val="007C5073"/>
    <w:rsid w:val="007C677B"/>
    <w:rsid w:val="007C67D1"/>
    <w:rsid w:val="007C7440"/>
    <w:rsid w:val="007D065E"/>
    <w:rsid w:val="007D2932"/>
    <w:rsid w:val="007D33FA"/>
    <w:rsid w:val="007D4014"/>
    <w:rsid w:val="007D6907"/>
    <w:rsid w:val="007D71BF"/>
    <w:rsid w:val="007D77E0"/>
    <w:rsid w:val="007E574C"/>
    <w:rsid w:val="007E5875"/>
    <w:rsid w:val="007E73B2"/>
    <w:rsid w:val="007E7CC8"/>
    <w:rsid w:val="007F17A7"/>
    <w:rsid w:val="007F1AA1"/>
    <w:rsid w:val="007F1CC4"/>
    <w:rsid w:val="007F3D86"/>
    <w:rsid w:val="007F3E99"/>
    <w:rsid w:val="007F4CB9"/>
    <w:rsid w:val="007F4D23"/>
    <w:rsid w:val="007F6B45"/>
    <w:rsid w:val="007F76A6"/>
    <w:rsid w:val="007F7DAF"/>
    <w:rsid w:val="008002C0"/>
    <w:rsid w:val="00800DE2"/>
    <w:rsid w:val="00800E7D"/>
    <w:rsid w:val="0080139A"/>
    <w:rsid w:val="00803B71"/>
    <w:rsid w:val="00806E8B"/>
    <w:rsid w:val="008070C5"/>
    <w:rsid w:val="008111A2"/>
    <w:rsid w:val="00813972"/>
    <w:rsid w:val="00815046"/>
    <w:rsid w:val="0081673C"/>
    <w:rsid w:val="00817F33"/>
    <w:rsid w:val="00820943"/>
    <w:rsid w:val="008231C1"/>
    <w:rsid w:val="00824893"/>
    <w:rsid w:val="00827FE3"/>
    <w:rsid w:val="00830A4A"/>
    <w:rsid w:val="00830F09"/>
    <w:rsid w:val="00831B3A"/>
    <w:rsid w:val="00833C58"/>
    <w:rsid w:val="00834FB1"/>
    <w:rsid w:val="008371E2"/>
    <w:rsid w:val="00837729"/>
    <w:rsid w:val="00840470"/>
    <w:rsid w:val="00846309"/>
    <w:rsid w:val="00852C4E"/>
    <w:rsid w:val="008538EF"/>
    <w:rsid w:val="00857812"/>
    <w:rsid w:val="00860615"/>
    <w:rsid w:val="008614B4"/>
    <w:rsid w:val="00863F47"/>
    <w:rsid w:val="008652B2"/>
    <w:rsid w:val="008674D6"/>
    <w:rsid w:val="0087053F"/>
    <w:rsid w:val="00875C54"/>
    <w:rsid w:val="008766CB"/>
    <w:rsid w:val="00880CE8"/>
    <w:rsid w:val="00885EA4"/>
    <w:rsid w:val="00887379"/>
    <w:rsid w:val="008879C3"/>
    <w:rsid w:val="00887A66"/>
    <w:rsid w:val="008917D9"/>
    <w:rsid w:val="00891992"/>
    <w:rsid w:val="00892438"/>
    <w:rsid w:val="00897078"/>
    <w:rsid w:val="0089756A"/>
    <w:rsid w:val="008A2AC0"/>
    <w:rsid w:val="008A49E7"/>
    <w:rsid w:val="008A6312"/>
    <w:rsid w:val="008A6834"/>
    <w:rsid w:val="008A7B8D"/>
    <w:rsid w:val="008B020D"/>
    <w:rsid w:val="008B4839"/>
    <w:rsid w:val="008B5E1E"/>
    <w:rsid w:val="008C197A"/>
    <w:rsid w:val="008C43BF"/>
    <w:rsid w:val="008C5323"/>
    <w:rsid w:val="008D0C7D"/>
    <w:rsid w:val="008D11D1"/>
    <w:rsid w:val="008D18DE"/>
    <w:rsid w:val="008D30A7"/>
    <w:rsid w:val="008D4BE0"/>
    <w:rsid w:val="008D502F"/>
    <w:rsid w:val="008D5C0C"/>
    <w:rsid w:val="008D68A7"/>
    <w:rsid w:val="008D713C"/>
    <w:rsid w:val="008E38D1"/>
    <w:rsid w:val="008E3EC8"/>
    <w:rsid w:val="008E5016"/>
    <w:rsid w:val="008E678D"/>
    <w:rsid w:val="008E6CF5"/>
    <w:rsid w:val="008F0005"/>
    <w:rsid w:val="008F0BFC"/>
    <w:rsid w:val="008F0E1E"/>
    <w:rsid w:val="008F3316"/>
    <w:rsid w:val="008F378F"/>
    <w:rsid w:val="008F5E0D"/>
    <w:rsid w:val="008F606B"/>
    <w:rsid w:val="009018F5"/>
    <w:rsid w:val="0090437C"/>
    <w:rsid w:val="009053DA"/>
    <w:rsid w:val="00906BA8"/>
    <w:rsid w:val="00914ED4"/>
    <w:rsid w:val="00915345"/>
    <w:rsid w:val="00922436"/>
    <w:rsid w:val="0092256E"/>
    <w:rsid w:val="00925FAF"/>
    <w:rsid w:val="00926C88"/>
    <w:rsid w:val="00927326"/>
    <w:rsid w:val="009303AA"/>
    <w:rsid w:val="009304CD"/>
    <w:rsid w:val="00930E53"/>
    <w:rsid w:val="009324E6"/>
    <w:rsid w:val="00933295"/>
    <w:rsid w:val="0093376F"/>
    <w:rsid w:val="00934189"/>
    <w:rsid w:val="00936E4B"/>
    <w:rsid w:val="0093781B"/>
    <w:rsid w:val="00940A08"/>
    <w:rsid w:val="0094269E"/>
    <w:rsid w:val="00942F1B"/>
    <w:rsid w:val="009454AE"/>
    <w:rsid w:val="00945532"/>
    <w:rsid w:val="0094601E"/>
    <w:rsid w:val="00947ECE"/>
    <w:rsid w:val="00947F14"/>
    <w:rsid w:val="00950F6C"/>
    <w:rsid w:val="009546F2"/>
    <w:rsid w:val="00957928"/>
    <w:rsid w:val="00961B3E"/>
    <w:rsid w:val="00963FA4"/>
    <w:rsid w:val="0096556B"/>
    <w:rsid w:val="009715EE"/>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979DA"/>
    <w:rsid w:val="009A0194"/>
    <w:rsid w:val="009A1534"/>
    <w:rsid w:val="009A5196"/>
    <w:rsid w:val="009A689D"/>
    <w:rsid w:val="009A68CF"/>
    <w:rsid w:val="009A6A3B"/>
    <w:rsid w:val="009B2E06"/>
    <w:rsid w:val="009B36E5"/>
    <w:rsid w:val="009B682F"/>
    <w:rsid w:val="009C0197"/>
    <w:rsid w:val="009C3D88"/>
    <w:rsid w:val="009C6889"/>
    <w:rsid w:val="009D4C53"/>
    <w:rsid w:val="009E379A"/>
    <w:rsid w:val="009E3F99"/>
    <w:rsid w:val="009E51E0"/>
    <w:rsid w:val="009F08D1"/>
    <w:rsid w:val="009F1194"/>
    <w:rsid w:val="009F26B2"/>
    <w:rsid w:val="009F576E"/>
    <w:rsid w:val="009F5A89"/>
    <w:rsid w:val="00A00622"/>
    <w:rsid w:val="00A02FA2"/>
    <w:rsid w:val="00A07987"/>
    <w:rsid w:val="00A13A41"/>
    <w:rsid w:val="00A1667C"/>
    <w:rsid w:val="00A16CA0"/>
    <w:rsid w:val="00A22AB9"/>
    <w:rsid w:val="00A23AC6"/>
    <w:rsid w:val="00A25176"/>
    <w:rsid w:val="00A33D08"/>
    <w:rsid w:val="00A358CF"/>
    <w:rsid w:val="00A360F4"/>
    <w:rsid w:val="00A36CE0"/>
    <w:rsid w:val="00A37286"/>
    <w:rsid w:val="00A40665"/>
    <w:rsid w:val="00A40ABD"/>
    <w:rsid w:val="00A4215C"/>
    <w:rsid w:val="00A428C4"/>
    <w:rsid w:val="00A431DD"/>
    <w:rsid w:val="00A432A5"/>
    <w:rsid w:val="00A44F7E"/>
    <w:rsid w:val="00A46E00"/>
    <w:rsid w:val="00A51599"/>
    <w:rsid w:val="00A518CB"/>
    <w:rsid w:val="00A52E87"/>
    <w:rsid w:val="00A56CD0"/>
    <w:rsid w:val="00A5769D"/>
    <w:rsid w:val="00A57D34"/>
    <w:rsid w:val="00A606A6"/>
    <w:rsid w:val="00A60DE5"/>
    <w:rsid w:val="00A61E38"/>
    <w:rsid w:val="00A63A3B"/>
    <w:rsid w:val="00A64141"/>
    <w:rsid w:val="00A7162F"/>
    <w:rsid w:val="00A73BC4"/>
    <w:rsid w:val="00A74778"/>
    <w:rsid w:val="00A75F50"/>
    <w:rsid w:val="00A76FF6"/>
    <w:rsid w:val="00A77599"/>
    <w:rsid w:val="00A80180"/>
    <w:rsid w:val="00A80D95"/>
    <w:rsid w:val="00A813E5"/>
    <w:rsid w:val="00A845B3"/>
    <w:rsid w:val="00A901B2"/>
    <w:rsid w:val="00AA05D6"/>
    <w:rsid w:val="00AA17A0"/>
    <w:rsid w:val="00AA5E2A"/>
    <w:rsid w:val="00AA69EB"/>
    <w:rsid w:val="00AA6A0C"/>
    <w:rsid w:val="00AA700F"/>
    <w:rsid w:val="00AB7A0D"/>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013FA"/>
    <w:rsid w:val="00B106B1"/>
    <w:rsid w:val="00B1727D"/>
    <w:rsid w:val="00B2119B"/>
    <w:rsid w:val="00B21AF7"/>
    <w:rsid w:val="00B21C5C"/>
    <w:rsid w:val="00B324A9"/>
    <w:rsid w:val="00B34075"/>
    <w:rsid w:val="00B3547D"/>
    <w:rsid w:val="00B35F09"/>
    <w:rsid w:val="00B361DD"/>
    <w:rsid w:val="00B365DA"/>
    <w:rsid w:val="00B44903"/>
    <w:rsid w:val="00B50AAA"/>
    <w:rsid w:val="00B50BB2"/>
    <w:rsid w:val="00B528D3"/>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1195"/>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45C8"/>
    <w:rsid w:val="00BB66A6"/>
    <w:rsid w:val="00BC4B69"/>
    <w:rsid w:val="00BC54AE"/>
    <w:rsid w:val="00BC7F59"/>
    <w:rsid w:val="00BD40AE"/>
    <w:rsid w:val="00BD4688"/>
    <w:rsid w:val="00BD4EC1"/>
    <w:rsid w:val="00BD572B"/>
    <w:rsid w:val="00BD5C4E"/>
    <w:rsid w:val="00BD5E1F"/>
    <w:rsid w:val="00BD68FF"/>
    <w:rsid w:val="00BD71F0"/>
    <w:rsid w:val="00BE0A5E"/>
    <w:rsid w:val="00BE0D4B"/>
    <w:rsid w:val="00BE1946"/>
    <w:rsid w:val="00BE2519"/>
    <w:rsid w:val="00BE38F8"/>
    <w:rsid w:val="00BE44DE"/>
    <w:rsid w:val="00BE4A17"/>
    <w:rsid w:val="00BE5258"/>
    <w:rsid w:val="00BE6A6F"/>
    <w:rsid w:val="00BE705E"/>
    <w:rsid w:val="00BF1007"/>
    <w:rsid w:val="00BF2B44"/>
    <w:rsid w:val="00BF2DA4"/>
    <w:rsid w:val="00BF4184"/>
    <w:rsid w:val="00BF5A8D"/>
    <w:rsid w:val="00BF6B9C"/>
    <w:rsid w:val="00BF73C5"/>
    <w:rsid w:val="00BF778C"/>
    <w:rsid w:val="00C005E4"/>
    <w:rsid w:val="00C007B9"/>
    <w:rsid w:val="00C00C9B"/>
    <w:rsid w:val="00C0319A"/>
    <w:rsid w:val="00C0401B"/>
    <w:rsid w:val="00C0601E"/>
    <w:rsid w:val="00C061DA"/>
    <w:rsid w:val="00C131F6"/>
    <w:rsid w:val="00C139FE"/>
    <w:rsid w:val="00C147C4"/>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820"/>
    <w:rsid w:val="00C47E5A"/>
    <w:rsid w:val="00C5086D"/>
    <w:rsid w:val="00C50DBD"/>
    <w:rsid w:val="00C56C1D"/>
    <w:rsid w:val="00C602DE"/>
    <w:rsid w:val="00C62D8A"/>
    <w:rsid w:val="00C63D1B"/>
    <w:rsid w:val="00C6649C"/>
    <w:rsid w:val="00C6653C"/>
    <w:rsid w:val="00C667AB"/>
    <w:rsid w:val="00C720FA"/>
    <w:rsid w:val="00C7304E"/>
    <w:rsid w:val="00C7797B"/>
    <w:rsid w:val="00C83209"/>
    <w:rsid w:val="00C83E90"/>
    <w:rsid w:val="00C85B2D"/>
    <w:rsid w:val="00C86FFD"/>
    <w:rsid w:val="00C907E5"/>
    <w:rsid w:val="00C936AE"/>
    <w:rsid w:val="00C93B4C"/>
    <w:rsid w:val="00C95338"/>
    <w:rsid w:val="00C9789D"/>
    <w:rsid w:val="00CA162A"/>
    <w:rsid w:val="00CA483F"/>
    <w:rsid w:val="00CB66BA"/>
    <w:rsid w:val="00CB66FF"/>
    <w:rsid w:val="00CB6A6B"/>
    <w:rsid w:val="00CC2288"/>
    <w:rsid w:val="00CC3643"/>
    <w:rsid w:val="00CC46A4"/>
    <w:rsid w:val="00CC6223"/>
    <w:rsid w:val="00CC6B2F"/>
    <w:rsid w:val="00CC6C10"/>
    <w:rsid w:val="00CD141C"/>
    <w:rsid w:val="00CD164C"/>
    <w:rsid w:val="00CD1C31"/>
    <w:rsid w:val="00CD29A2"/>
    <w:rsid w:val="00CD2D27"/>
    <w:rsid w:val="00CD5ED7"/>
    <w:rsid w:val="00CD6E39"/>
    <w:rsid w:val="00CE254A"/>
    <w:rsid w:val="00CE30BF"/>
    <w:rsid w:val="00CE34CC"/>
    <w:rsid w:val="00CE352D"/>
    <w:rsid w:val="00CE36A0"/>
    <w:rsid w:val="00CE464C"/>
    <w:rsid w:val="00CE6311"/>
    <w:rsid w:val="00CE7938"/>
    <w:rsid w:val="00CF16BD"/>
    <w:rsid w:val="00CF2168"/>
    <w:rsid w:val="00CF6E91"/>
    <w:rsid w:val="00D00CB8"/>
    <w:rsid w:val="00D03646"/>
    <w:rsid w:val="00D046FC"/>
    <w:rsid w:val="00D04970"/>
    <w:rsid w:val="00D07722"/>
    <w:rsid w:val="00D11403"/>
    <w:rsid w:val="00D11E37"/>
    <w:rsid w:val="00D12328"/>
    <w:rsid w:val="00D13890"/>
    <w:rsid w:val="00D140CB"/>
    <w:rsid w:val="00D14D9B"/>
    <w:rsid w:val="00D16C22"/>
    <w:rsid w:val="00D208B4"/>
    <w:rsid w:val="00D367ED"/>
    <w:rsid w:val="00D379E6"/>
    <w:rsid w:val="00D4237E"/>
    <w:rsid w:val="00D427EC"/>
    <w:rsid w:val="00D42919"/>
    <w:rsid w:val="00D42FF3"/>
    <w:rsid w:val="00D44402"/>
    <w:rsid w:val="00D449F3"/>
    <w:rsid w:val="00D4650C"/>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4348"/>
    <w:rsid w:val="00E3512A"/>
    <w:rsid w:val="00E37264"/>
    <w:rsid w:val="00E42081"/>
    <w:rsid w:val="00E475FF"/>
    <w:rsid w:val="00E47E5E"/>
    <w:rsid w:val="00E50F6A"/>
    <w:rsid w:val="00E5178E"/>
    <w:rsid w:val="00E53ED2"/>
    <w:rsid w:val="00E6004D"/>
    <w:rsid w:val="00E6139E"/>
    <w:rsid w:val="00E615B7"/>
    <w:rsid w:val="00E64EB0"/>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94F"/>
    <w:rsid w:val="00EB0CC6"/>
    <w:rsid w:val="00EB180C"/>
    <w:rsid w:val="00EB2B00"/>
    <w:rsid w:val="00EB33CB"/>
    <w:rsid w:val="00EB67CA"/>
    <w:rsid w:val="00EB7314"/>
    <w:rsid w:val="00EB7F12"/>
    <w:rsid w:val="00EC0C9F"/>
    <w:rsid w:val="00EC2951"/>
    <w:rsid w:val="00EC39CC"/>
    <w:rsid w:val="00EC6154"/>
    <w:rsid w:val="00EC6A7D"/>
    <w:rsid w:val="00EC7667"/>
    <w:rsid w:val="00ED0EE8"/>
    <w:rsid w:val="00ED1019"/>
    <w:rsid w:val="00ED4854"/>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090E"/>
    <w:rsid w:val="00F1101D"/>
    <w:rsid w:val="00F11FDE"/>
    <w:rsid w:val="00F216E6"/>
    <w:rsid w:val="00F2486E"/>
    <w:rsid w:val="00F24E76"/>
    <w:rsid w:val="00F25EDC"/>
    <w:rsid w:val="00F2692D"/>
    <w:rsid w:val="00F27A1A"/>
    <w:rsid w:val="00F30EB2"/>
    <w:rsid w:val="00F30FCF"/>
    <w:rsid w:val="00F37819"/>
    <w:rsid w:val="00F379B7"/>
    <w:rsid w:val="00F37AA2"/>
    <w:rsid w:val="00F40CB7"/>
    <w:rsid w:val="00F413A7"/>
    <w:rsid w:val="00F45101"/>
    <w:rsid w:val="00F47171"/>
    <w:rsid w:val="00F521D6"/>
    <w:rsid w:val="00F525FA"/>
    <w:rsid w:val="00F526E5"/>
    <w:rsid w:val="00F53AE4"/>
    <w:rsid w:val="00F53E49"/>
    <w:rsid w:val="00F56139"/>
    <w:rsid w:val="00F63D04"/>
    <w:rsid w:val="00F6459B"/>
    <w:rsid w:val="00F64763"/>
    <w:rsid w:val="00F70FA2"/>
    <w:rsid w:val="00F7343B"/>
    <w:rsid w:val="00F73C97"/>
    <w:rsid w:val="00F75403"/>
    <w:rsid w:val="00F7660A"/>
    <w:rsid w:val="00F76AC7"/>
    <w:rsid w:val="00F76EEE"/>
    <w:rsid w:val="00F80F91"/>
    <w:rsid w:val="00F83742"/>
    <w:rsid w:val="00F84F1E"/>
    <w:rsid w:val="00F85EBB"/>
    <w:rsid w:val="00F90CFC"/>
    <w:rsid w:val="00F91940"/>
    <w:rsid w:val="00F94515"/>
    <w:rsid w:val="00F94AEB"/>
    <w:rsid w:val="00F954C0"/>
    <w:rsid w:val="00F95D41"/>
    <w:rsid w:val="00F95DD8"/>
    <w:rsid w:val="00FA1C3C"/>
    <w:rsid w:val="00FA6988"/>
    <w:rsid w:val="00FB1BC7"/>
    <w:rsid w:val="00FB38C9"/>
    <w:rsid w:val="00FB5F95"/>
    <w:rsid w:val="00FC1A8D"/>
    <w:rsid w:val="00FC58FE"/>
    <w:rsid w:val="00FC66A7"/>
    <w:rsid w:val="00FD0C4A"/>
    <w:rsid w:val="00FD1AC5"/>
    <w:rsid w:val="00FD3354"/>
    <w:rsid w:val="00FD43F7"/>
    <w:rsid w:val="00FD4E07"/>
    <w:rsid w:val="00FE0DFC"/>
    <w:rsid w:val="00FE297C"/>
    <w:rsid w:val="00FE390A"/>
    <w:rsid w:val="00FE3E0F"/>
    <w:rsid w:val="00FF2002"/>
    <w:rsid w:val="00FF3E1A"/>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tu.be/WKem0OjArJs?t=19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hyperlink" Target="https://youtu.be/WKem0OjArJs?t=10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jstor.org/stable/24939139.%20Accessed%206%20Apr.%202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WKem0OjArJ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WKem0OjArJs" TargetMode="External"/><Relationship Id="rId28" Type="http://schemas.openxmlformats.org/officeDocument/2006/relationships/hyperlink" Target="https://doi.org/10.1007/BF00332914"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youtu.be/WKem0OjArJs?t=279" TargetMode="External"/><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74575"/>
    <w:rsid w:val="003B48BA"/>
    <w:rsid w:val="003D5B8B"/>
    <w:rsid w:val="005476EE"/>
    <w:rsid w:val="00554BA0"/>
    <w:rsid w:val="00671F88"/>
    <w:rsid w:val="00694141"/>
    <w:rsid w:val="006D65CA"/>
    <w:rsid w:val="0075319C"/>
    <w:rsid w:val="007C06FE"/>
    <w:rsid w:val="00817F64"/>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4785</TotalTime>
  <Pages>40</Pages>
  <Words>13247</Words>
  <Characters>75512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88582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2067</cp:revision>
  <dcterms:created xsi:type="dcterms:W3CDTF">2022-03-19T15:05:00Z</dcterms:created>
  <dcterms:modified xsi:type="dcterms:W3CDTF">2022-04-23T17:11:00Z</dcterms:modified>
</cp:coreProperties>
</file>