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700FF8">
          <w:pPr>
            <w:rPr>
              <w:rFonts w:asciiTheme="majorHAnsi" w:eastAsiaTheme="majorEastAsia" w:hAnsiTheme="majorHAnsi" w:cstheme="majorBidi"/>
              <w:sz w:val="40"/>
              <w:szCs w:val="40"/>
            </w:rPr>
          </w:pPr>
        </w:p>
      </w:sdtContent>
    </w:sdt>
    <w:p w14:paraId="25CEC76D" w14:textId="0CEB4D93" w:rsidR="00E81978" w:rsidRPr="009303AA" w:rsidRDefault="00700FF8"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700FF8"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r w:rsidR="00491175">
        <w:rPr>
          <w:i/>
          <w:iCs/>
          <w:sz w:val="22"/>
          <w:szCs w:val="22"/>
        </w:rPr>
        <w:t>np.array</w:t>
      </w:r>
      <w:proofErr w:type="spell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215E4649"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38BB25C7" w14:textId="4C4EB210" w:rsidR="009715EE"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in an attempt to increase the ability of the car to learn. Since I already know how the range of weight values affect the car, </w:t>
      </w:r>
      <w:r>
        <w:rPr>
          <w:sz w:val="22"/>
          <w:szCs w:val="22"/>
        </w:rPr>
        <w:lastRenderedPageBreak/>
        <w:t>I will also be decreasing this to -2 and 2 in an attempt to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3317CBF8" w:rsidR="003122EE" w:rsidRDefault="003122EE" w:rsidP="00491DAB">
      <w:pPr>
        <w:pStyle w:val="Title2"/>
        <w:jc w:val="left"/>
        <w:rPr>
          <w:sz w:val="22"/>
          <w:szCs w:val="22"/>
        </w:rPr>
      </w:pPr>
      <w:r>
        <w:rPr>
          <w:sz w:val="22"/>
          <w:szCs w:val="22"/>
        </w:rPr>
        <w:t>**pics and video</w:t>
      </w:r>
      <w:r w:rsidR="00AB7A0D">
        <w:rPr>
          <w:sz w:val="22"/>
          <w:szCs w:val="22"/>
        </w:rPr>
        <w:t xml:space="preserve"> (whole lap)</w:t>
      </w:r>
      <w:r>
        <w:rPr>
          <w:sz w:val="22"/>
          <w:szCs w:val="22"/>
        </w:rPr>
        <w:t>**</w:t>
      </w:r>
    </w:p>
    <w:p w14:paraId="18A1EDFA" w14:textId="78839035" w:rsidR="00263AD8" w:rsidRPr="00491DAB" w:rsidRDefault="00160718" w:rsidP="00491DAB">
      <w:pPr>
        <w:pStyle w:val="Title2"/>
        <w:jc w:val="left"/>
        <w:rPr>
          <w:sz w:val="22"/>
          <w:szCs w:val="22"/>
        </w:rPr>
      </w:pPr>
      <w:r>
        <w:rPr>
          <w:sz w:val="22"/>
          <w:szCs w:val="22"/>
        </w:rPr>
        <w:t xml:space="preserve">This set up was the best for the </w:t>
      </w:r>
      <w:r w:rsidR="0021690D">
        <w:rPr>
          <w:sz w:val="22"/>
          <w:szCs w:val="22"/>
        </w:rPr>
        <w:t>cars and</w:t>
      </w:r>
      <w:r>
        <w:rPr>
          <w:sz w:val="22"/>
          <w:szCs w:val="22"/>
        </w:rPr>
        <w:t xml:space="preserve"> was able to produce the highest fitness value for its overall best car.</w:t>
      </w:r>
      <w:r w:rsidR="00926C88">
        <w:rPr>
          <w:sz w:val="22"/>
          <w:szCs w:val="22"/>
        </w:rPr>
        <w:t xml:space="preserve"> </w:t>
      </w:r>
      <w:r w:rsidR="0021690D">
        <w:rPr>
          <w:sz w:val="22"/>
          <w:szCs w:val="22"/>
        </w:rPr>
        <w:t>By my own judgment as well from viewing the simulation running, this attempt and the cars produced are the best from a visual perspective, not just a fitness value perspective.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imperfections </w:t>
      </w:r>
      <w:r w:rsidR="00E34348">
        <w:rPr>
          <w:sz w:val="22"/>
          <w:szCs w:val="22"/>
        </w:rPr>
        <w:t>such as the wiggle before entering a corner.</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0E6D35F9" w:rsidR="006E6BFE" w:rsidRDefault="00700985" w:rsidP="000A20E2">
      <w:pPr>
        <w:ind w:firstLine="0"/>
        <w:rPr>
          <w:sz w:val="22"/>
          <w:szCs w:val="22"/>
        </w:rPr>
      </w:pPr>
      <w:r>
        <w:rPr>
          <w:sz w:val="22"/>
          <w:szCs w:val="22"/>
        </w:rPr>
        <w:t>Creating an autonomous vehicle to navigate Cadwell Park in this project has been a success.</w:t>
      </w:r>
    </w:p>
    <w:p w14:paraId="0EBC3726" w14:textId="77777777" w:rsidR="00700985" w:rsidRPr="00700985" w:rsidRDefault="00700985" w:rsidP="000A20E2">
      <w:pPr>
        <w:ind w:firstLine="0"/>
        <w:rPr>
          <w:sz w:val="22"/>
          <w:szCs w:val="22"/>
        </w:rPr>
      </w:pPr>
    </w:p>
    <w:p w14:paraId="626B25AE" w14:textId="77777777" w:rsidR="00700985" w:rsidRDefault="00700985" w:rsidP="000A20E2">
      <w:pPr>
        <w:ind w:firstLine="0"/>
        <w:rPr>
          <w:sz w:val="32"/>
          <w:szCs w:val="32"/>
          <w:u w:val="single"/>
        </w:rPr>
      </w:pPr>
    </w:p>
    <w:p w14:paraId="15C241BC" w14:textId="3BE4A583"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lastRenderedPageBreak/>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lastRenderedPageBreak/>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07A7" w14:textId="77777777" w:rsidR="00700FF8" w:rsidRDefault="00700FF8">
      <w:pPr>
        <w:spacing w:line="240" w:lineRule="auto"/>
      </w:pPr>
      <w:r>
        <w:separator/>
      </w:r>
    </w:p>
    <w:p w14:paraId="11418ECD" w14:textId="77777777" w:rsidR="00700FF8" w:rsidRDefault="00700FF8"/>
  </w:endnote>
  <w:endnote w:type="continuationSeparator" w:id="0">
    <w:p w14:paraId="52218230" w14:textId="77777777" w:rsidR="00700FF8" w:rsidRDefault="00700FF8">
      <w:pPr>
        <w:spacing w:line="240" w:lineRule="auto"/>
      </w:pPr>
      <w:r>
        <w:continuationSeparator/>
      </w:r>
    </w:p>
    <w:p w14:paraId="6A8C486C" w14:textId="77777777" w:rsidR="00700FF8" w:rsidRDefault="00700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03807" w14:textId="77777777" w:rsidR="00700FF8" w:rsidRDefault="00700FF8">
      <w:pPr>
        <w:spacing w:line="240" w:lineRule="auto"/>
      </w:pPr>
      <w:r>
        <w:separator/>
      </w:r>
    </w:p>
    <w:p w14:paraId="3CC245A7" w14:textId="77777777" w:rsidR="00700FF8" w:rsidRDefault="00700FF8"/>
  </w:footnote>
  <w:footnote w:type="continuationSeparator" w:id="0">
    <w:p w14:paraId="30320137" w14:textId="77777777" w:rsidR="00700FF8" w:rsidRDefault="00700FF8">
      <w:pPr>
        <w:spacing w:line="240" w:lineRule="auto"/>
      </w:pPr>
      <w:r>
        <w:continuationSeparator/>
      </w:r>
    </w:p>
    <w:p w14:paraId="09656730" w14:textId="77777777" w:rsidR="00700FF8" w:rsidRDefault="00700F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E24"/>
    <w:rsid w:val="0001715F"/>
    <w:rsid w:val="0001747B"/>
    <w:rsid w:val="00017D2D"/>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094E"/>
    <w:rsid w:val="0009179F"/>
    <w:rsid w:val="00097476"/>
    <w:rsid w:val="00097BEC"/>
    <w:rsid w:val="000A20E2"/>
    <w:rsid w:val="000A60DD"/>
    <w:rsid w:val="000B0BBD"/>
    <w:rsid w:val="000B35FA"/>
    <w:rsid w:val="000B4021"/>
    <w:rsid w:val="000B499E"/>
    <w:rsid w:val="000C0521"/>
    <w:rsid w:val="000C4588"/>
    <w:rsid w:val="000C55B4"/>
    <w:rsid w:val="000D163E"/>
    <w:rsid w:val="000D2383"/>
    <w:rsid w:val="000D3F41"/>
    <w:rsid w:val="000E4FB3"/>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1E1"/>
    <w:rsid w:val="00135A2B"/>
    <w:rsid w:val="00137A4B"/>
    <w:rsid w:val="00140FBE"/>
    <w:rsid w:val="0014260E"/>
    <w:rsid w:val="0014352B"/>
    <w:rsid w:val="001454A8"/>
    <w:rsid w:val="001473E2"/>
    <w:rsid w:val="00151032"/>
    <w:rsid w:val="00151DF9"/>
    <w:rsid w:val="00151F46"/>
    <w:rsid w:val="00156D1C"/>
    <w:rsid w:val="00160718"/>
    <w:rsid w:val="00160D18"/>
    <w:rsid w:val="00161587"/>
    <w:rsid w:val="001615CE"/>
    <w:rsid w:val="0016491C"/>
    <w:rsid w:val="00165CC6"/>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7EA"/>
    <w:rsid w:val="001C0834"/>
    <w:rsid w:val="001C5808"/>
    <w:rsid w:val="001D1B60"/>
    <w:rsid w:val="001D6490"/>
    <w:rsid w:val="001E392A"/>
    <w:rsid w:val="001E412F"/>
    <w:rsid w:val="001E4C1D"/>
    <w:rsid w:val="001E4CDE"/>
    <w:rsid w:val="001E6578"/>
    <w:rsid w:val="001F20EF"/>
    <w:rsid w:val="001F2875"/>
    <w:rsid w:val="001F42D7"/>
    <w:rsid w:val="00201CBB"/>
    <w:rsid w:val="00203079"/>
    <w:rsid w:val="002048EC"/>
    <w:rsid w:val="00205BF8"/>
    <w:rsid w:val="00215D1A"/>
    <w:rsid w:val="0021690D"/>
    <w:rsid w:val="00221B63"/>
    <w:rsid w:val="00222554"/>
    <w:rsid w:val="00235502"/>
    <w:rsid w:val="00236A50"/>
    <w:rsid w:val="00236E1B"/>
    <w:rsid w:val="00237517"/>
    <w:rsid w:val="00237FBC"/>
    <w:rsid w:val="0025149A"/>
    <w:rsid w:val="0025785E"/>
    <w:rsid w:val="0026064B"/>
    <w:rsid w:val="00260AF3"/>
    <w:rsid w:val="00262B61"/>
    <w:rsid w:val="002637DD"/>
    <w:rsid w:val="00263AD8"/>
    <w:rsid w:val="0026434D"/>
    <w:rsid w:val="00266AFA"/>
    <w:rsid w:val="00270A4B"/>
    <w:rsid w:val="00272AE8"/>
    <w:rsid w:val="002750E6"/>
    <w:rsid w:val="0027522B"/>
    <w:rsid w:val="0028798D"/>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95B11"/>
    <w:rsid w:val="003A6EC0"/>
    <w:rsid w:val="003B10D7"/>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0BB3"/>
    <w:rsid w:val="00421A9F"/>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904D3"/>
    <w:rsid w:val="004910A3"/>
    <w:rsid w:val="00491175"/>
    <w:rsid w:val="004916CF"/>
    <w:rsid w:val="00491DAB"/>
    <w:rsid w:val="00493042"/>
    <w:rsid w:val="00495BC0"/>
    <w:rsid w:val="004970C9"/>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E78E9"/>
    <w:rsid w:val="004F0676"/>
    <w:rsid w:val="004F306E"/>
    <w:rsid w:val="004F4E0D"/>
    <w:rsid w:val="004F5284"/>
    <w:rsid w:val="00500FD3"/>
    <w:rsid w:val="00506970"/>
    <w:rsid w:val="00506F9F"/>
    <w:rsid w:val="0051185D"/>
    <w:rsid w:val="005237ED"/>
    <w:rsid w:val="00524358"/>
    <w:rsid w:val="0052640D"/>
    <w:rsid w:val="00531304"/>
    <w:rsid w:val="00532CC4"/>
    <w:rsid w:val="00532EC6"/>
    <w:rsid w:val="00533EF6"/>
    <w:rsid w:val="00534881"/>
    <w:rsid w:val="00535EC9"/>
    <w:rsid w:val="0053611D"/>
    <w:rsid w:val="00536EB6"/>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6585"/>
    <w:rsid w:val="005E7CED"/>
    <w:rsid w:val="005F37FF"/>
    <w:rsid w:val="005F626F"/>
    <w:rsid w:val="00601A21"/>
    <w:rsid w:val="00601B8A"/>
    <w:rsid w:val="00602E6A"/>
    <w:rsid w:val="00606CF8"/>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F54"/>
    <w:rsid w:val="0064274D"/>
    <w:rsid w:val="00645635"/>
    <w:rsid w:val="00646BB2"/>
    <w:rsid w:val="0065575C"/>
    <w:rsid w:val="0065617A"/>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1A36"/>
    <w:rsid w:val="006C2773"/>
    <w:rsid w:val="006C2849"/>
    <w:rsid w:val="006C44F7"/>
    <w:rsid w:val="006C750B"/>
    <w:rsid w:val="006D2DA5"/>
    <w:rsid w:val="006D341C"/>
    <w:rsid w:val="006E595B"/>
    <w:rsid w:val="006E6BFE"/>
    <w:rsid w:val="006E7DF6"/>
    <w:rsid w:val="006F0A75"/>
    <w:rsid w:val="006F53C4"/>
    <w:rsid w:val="006F670A"/>
    <w:rsid w:val="00700985"/>
    <w:rsid w:val="00700FF8"/>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5073"/>
    <w:rsid w:val="007C677B"/>
    <w:rsid w:val="007C67D1"/>
    <w:rsid w:val="007D065E"/>
    <w:rsid w:val="007D33FA"/>
    <w:rsid w:val="007D4014"/>
    <w:rsid w:val="007D6907"/>
    <w:rsid w:val="007D71BF"/>
    <w:rsid w:val="007D77E0"/>
    <w:rsid w:val="007E574C"/>
    <w:rsid w:val="007E73B2"/>
    <w:rsid w:val="007F1AA1"/>
    <w:rsid w:val="007F1CC4"/>
    <w:rsid w:val="007F3D86"/>
    <w:rsid w:val="007F3E99"/>
    <w:rsid w:val="007F4D23"/>
    <w:rsid w:val="007F6B45"/>
    <w:rsid w:val="007F76A6"/>
    <w:rsid w:val="007F7DAF"/>
    <w:rsid w:val="008002C0"/>
    <w:rsid w:val="00800DE2"/>
    <w:rsid w:val="00800E7D"/>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538EF"/>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49E7"/>
    <w:rsid w:val="008A6312"/>
    <w:rsid w:val="008A6834"/>
    <w:rsid w:val="008A7B8D"/>
    <w:rsid w:val="008B020D"/>
    <w:rsid w:val="008B4839"/>
    <w:rsid w:val="008B5E1E"/>
    <w:rsid w:val="008C197A"/>
    <w:rsid w:val="008C43BF"/>
    <w:rsid w:val="008C5323"/>
    <w:rsid w:val="008D0C7D"/>
    <w:rsid w:val="008D11D1"/>
    <w:rsid w:val="008D18DE"/>
    <w:rsid w:val="008D4BE0"/>
    <w:rsid w:val="008D502F"/>
    <w:rsid w:val="008D5C0C"/>
    <w:rsid w:val="008D68A7"/>
    <w:rsid w:val="008D713C"/>
    <w:rsid w:val="008E38D1"/>
    <w:rsid w:val="008E3EC8"/>
    <w:rsid w:val="008E5016"/>
    <w:rsid w:val="008E678D"/>
    <w:rsid w:val="008E6CF5"/>
    <w:rsid w:val="008F0005"/>
    <w:rsid w:val="008F0E1E"/>
    <w:rsid w:val="008F3316"/>
    <w:rsid w:val="008F378F"/>
    <w:rsid w:val="008F5E0D"/>
    <w:rsid w:val="008F606B"/>
    <w:rsid w:val="009018F5"/>
    <w:rsid w:val="0090437C"/>
    <w:rsid w:val="009053DA"/>
    <w:rsid w:val="00906BA8"/>
    <w:rsid w:val="00914ED4"/>
    <w:rsid w:val="00915345"/>
    <w:rsid w:val="0092256E"/>
    <w:rsid w:val="00925FAF"/>
    <w:rsid w:val="00926C88"/>
    <w:rsid w:val="00927326"/>
    <w:rsid w:val="009303AA"/>
    <w:rsid w:val="009304CD"/>
    <w:rsid w:val="00930E53"/>
    <w:rsid w:val="009324E6"/>
    <w:rsid w:val="00933295"/>
    <w:rsid w:val="0093376F"/>
    <w:rsid w:val="00934189"/>
    <w:rsid w:val="0093781B"/>
    <w:rsid w:val="00940A08"/>
    <w:rsid w:val="0094269E"/>
    <w:rsid w:val="00942F1B"/>
    <w:rsid w:val="009454AE"/>
    <w:rsid w:val="00945532"/>
    <w:rsid w:val="0094601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689D"/>
    <w:rsid w:val="009A68CF"/>
    <w:rsid w:val="009A6A3B"/>
    <w:rsid w:val="009B2E06"/>
    <w:rsid w:val="009B36E5"/>
    <w:rsid w:val="009C0197"/>
    <w:rsid w:val="009C3D88"/>
    <w:rsid w:val="009D4C53"/>
    <w:rsid w:val="009E379A"/>
    <w:rsid w:val="009F08D1"/>
    <w:rsid w:val="009F1194"/>
    <w:rsid w:val="009F26B2"/>
    <w:rsid w:val="009F576E"/>
    <w:rsid w:val="009F5A89"/>
    <w:rsid w:val="00A00622"/>
    <w:rsid w:val="00A02FA2"/>
    <w:rsid w:val="00A13A41"/>
    <w:rsid w:val="00A1667C"/>
    <w:rsid w:val="00A16CA0"/>
    <w:rsid w:val="00A23AC6"/>
    <w:rsid w:val="00A25176"/>
    <w:rsid w:val="00A33D08"/>
    <w:rsid w:val="00A358CF"/>
    <w:rsid w:val="00A360F4"/>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180"/>
    <w:rsid w:val="00A80D95"/>
    <w:rsid w:val="00A813E5"/>
    <w:rsid w:val="00A845B3"/>
    <w:rsid w:val="00AA05D6"/>
    <w:rsid w:val="00AA69EB"/>
    <w:rsid w:val="00AA6A0C"/>
    <w:rsid w:val="00AA700F"/>
    <w:rsid w:val="00AB7A0D"/>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2DA4"/>
    <w:rsid w:val="00BF4184"/>
    <w:rsid w:val="00BF5A8D"/>
    <w:rsid w:val="00BF6B9C"/>
    <w:rsid w:val="00BF73C5"/>
    <w:rsid w:val="00BF778C"/>
    <w:rsid w:val="00C005E4"/>
    <w:rsid w:val="00C007B9"/>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6C1D"/>
    <w:rsid w:val="00C602DE"/>
    <w:rsid w:val="00C62D8A"/>
    <w:rsid w:val="00C6649C"/>
    <w:rsid w:val="00C6653C"/>
    <w:rsid w:val="00C667AB"/>
    <w:rsid w:val="00C720FA"/>
    <w:rsid w:val="00C7304E"/>
    <w:rsid w:val="00C7797B"/>
    <w:rsid w:val="00C83209"/>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67ED"/>
    <w:rsid w:val="00D379E6"/>
    <w:rsid w:val="00D4237E"/>
    <w:rsid w:val="00D42919"/>
    <w:rsid w:val="00D42FF3"/>
    <w:rsid w:val="00D449F3"/>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4348"/>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101D"/>
    <w:rsid w:val="00F11FDE"/>
    <w:rsid w:val="00F216E6"/>
    <w:rsid w:val="00F2486E"/>
    <w:rsid w:val="00F24E76"/>
    <w:rsid w:val="00F25EDC"/>
    <w:rsid w:val="00F2692D"/>
    <w:rsid w:val="00F27A1A"/>
    <w:rsid w:val="00F30EB2"/>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5403"/>
    <w:rsid w:val="00F7660A"/>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90A"/>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D5B8B"/>
    <w:rsid w:val="005476EE"/>
    <w:rsid w:val="00554BA0"/>
    <w:rsid w:val="00671F88"/>
    <w:rsid w:val="00694141"/>
    <w:rsid w:val="0075319C"/>
    <w:rsid w:val="007C06FE"/>
    <w:rsid w:val="00817F64"/>
    <w:rsid w:val="00892117"/>
    <w:rsid w:val="008B1680"/>
    <w:rsid w:val="009814A3"/>
    <w:rsid w:val="00A17387"/>
    <w:rsid w:val="00A27913"/>
    <w:rsid w:val="00B46335"/>
    <w:rsid w:val="00BD4386"/>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4291</TotalTime>
  <Pages>36</Pages>
  <Words>11614</Words>
  <Characters>66202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77661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1807</cp:revision>
  <dcterms:created xsi:type="dcterms:W3CDTF">2022-03-19T15:05:00Z</dcterms:created>
  <dcterms:modified xsi:type="dcterms:W3CDTF">2022-04-16T16:44:00Z</dcterms:modified>
</cp:coreProperties>
</file>